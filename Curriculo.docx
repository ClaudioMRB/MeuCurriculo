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4FA1405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2B0C869" w14:textId="0349A85B" w:rsidR="003D1B71" w:rsidRPr="00291D02" w:rsidRDefault="00E12D7F" w:rsidP="008C7237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lang w:val="pt-BR"/>
              </w:rPr>
            </w:pPr>
            <w:r>
              <w:rPr>
                <w:noProof/>
                <w:lang w:val="pt-BR" w:eastAsia="pt-BR"/>
              </w:rPr>
              <w:drawing>
                <wp:anchor distT="0" distB="0" distL="114300" distR="114300" simplePos="0" relativeHeight="251658240" behindDoc="0" locked="0" layoutInCell="1" allowOverlap="1" wp14:anchorId="01F867B6" wp14:editId="1C2A08F9">
                  <wp:simplePos x="0" y="0"/>
                  <wp:positionH relativeFrom="column">
                    <wp:posOffset>-225425</wp:posOffset>
                  </wp:positionH>
                  <wp:positionV relativeFrom="page">
                    <wp:posOffset>-318770</wp:posOffset>
                  </wp:positionV>
                  <wp:extent cx="1838325" cy="2390775"/>
                  <wp:effectExtent l="0" t="0" r="9525" b="9525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887cf9b-9e3d-4c80-a184-36d252b42f9e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2390775"/>
                          </a:xfrm>
                          <a:prstGeom prst="rect">
                            <a:avLst/>
                          </a:prstGeom>
                          <a:effectLst>
                            <a:softEdge rad="1778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3052389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7310BE0" w14:textId="64B5C7E3" w:rsidR="003D1B71" w:rsidRPr="008C7237" w:rsidRDefault="001A004D" w:rsidP="00E12D7F">
            <w:pPr>
              <w:pStyle w:val="Ttulo"/>
              <w:rPr>
                <w:sz w:val="44"/>
                <w:szCs w:val="44"/>
                <w:lang w:val="pt-BR"/>
              </w:rPr>
            </w:pPr>
            <w:r w:rsidRPr="008C7237">
              <w:rPr>
                <w:sz w:val="44"/>
                <w:szCs w:val="44"/>
                <w:lang w:val="pt-BR"/>
              </w:rPr>
              <w:t>Claudio</w:t>
            </w:r>
            <w:r w:rsidR="008C7237" w:rsidRPr="008C7237">
              <w:rPr>
                <w:sz w:val="44"/>
                <w:szCs w:val="44"/>
                <w:lang w:val="pt-BR"/>
              </w:rPr>
              <w:t xml:space="preserve"> Marcio Raimundo Bastos</w:t>
            </w:r>
          </w:p>
        </w:tc>
      </w:tr>
      <w:tr w:rsidR="003D1B71" w:rsidRPr="00291D02" w14:paraId="0B7C88D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82DB9F1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D43542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29D3D00C649846FD81ED57C6E40F1915"/>
              </w:placeholder>
              <w:temporary/>
              <w:showingPlcHdr/>
              <w15:appearance w15:val="hidden"/>
            </w:sdtPr>
            <w:sdtEndPr/>
            <w:sdtContent>
              <w:p w14:paraId="0D6E6928" w14:textId="77777777" w:rsidR="00E72D60" w:rsidRPr="00550489" w:rsidRDefault="00E72D60" w:rsidP="009A21CA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5FC4E16C" w14:textId="77777777" w:rsidR="00E72D60" w:rsidRPr="00291D02" w:rsidRDefault="00E72D60" w:rsidP="009A21CA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Elzira Vivaqua dos Santos</w:t>
            </w:r>
            <w:r w:rsidRPr="00291D02">
              <w:rPr>
                <w:lang w:val="pt-BR"/>
              </w:rPr>
              <w:t>,</w:t>
            </w:r>
            <w:r w:rsidRPr="00291D02">
              <w:rPr>
                <w:lang w:val="pt-BR" w:bidi="pt-BR"/>
              </w:rPr>
              <w:t xml:space="preserve"> </w:t>
            </w:r>
            <w:r>
              <w:rPr>
                <w:lang w:val="pt-BR"/>
              </w:rPr>
              <w:t>Vitória, Espirito Santo</w:t>
            </w:r>
          </w:p>
          <w:p w14:paraId="1F08C76D" w14:textId="7E845237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Ensino Fundamental</w:t>
            </w:r>
            <w:r w:rsidR="003F7877" w:rsidRPr="008A2126">
              <w:rPr>
                <w:sz w:val="20"/>
                <w:szCs w:val="20"/>
                <w:lang w:val="pt-BR"/>
              </w:rPr>
              <w:t xml:space="preserve"> - completo</w:t>
            </w:r>
          </w:p>
          <w:p w14:paraId="2ED7563F" w14:textId="310E877B" w:rsidR="00E72D60" w:rsidRDefault="00E72D60" w:rsidP="009A21CA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6148AD4" w14:textId="77777777" w:rsidR="00E72D60" w:rsidRPr="001A004D" w:rsidRDefault="00E72D60" w:rsidP="009A21CA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lang w:val="pt-BR"/>
              </w:rPr>
            </w:pPr>
            <w:r w:rsidRPr="001A004D">
              <w:rPr>
                <w:b/>
                <w:lang w:val="pt-BR"/>
              </w:rPr>
              <w:t>Unicanto Supletivo</w:t>
            </w:r>
          </w:p>
          <w:p w14:paraId="2D1E959F" w14:textId="7B13358D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Ensino Médio</w:t>
            </w:r>
            <w:r w:rsidR="003F7877" w:rsidRPr="008A2126">
              <w:rPr>
                <w:sz w:val="20"/>
                <w:szCs w:val="20"/>
                <w:lang w:val="pt-BR"/>
              </w:rPr>
              <w:t xml:space="preserve"> - completo</w:t>
            </w:r>
          </w:p>
          <w:p w14:paraId="095ECDDB" w14:textId="77777777" w:rsidR="00E72D60" w:rsidRDefault="00E72D60" w:rsidP="009A21CA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50BFCEA" w14:textId="2FAD3346" w:rsidR="00E72D60" w:rsidRPr="001A004D" w:rsidRDefault="00E72D60" w:rsidP="009A21CA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lang w:val="pt-BR"/>
              </w:rPr>
            </w:pPr>
            <w:r w:rsidRPr="001A004D">
              <w:rPr>
                <w:b/>
                <w:lang w:val="pt-BR"/>
              </w:rPr>
              <w:t>Faculdade Multivix, Vitória, Espirito Santo</w:t>
            </w:r>
            <w:r w:rsidR="000709CC">
              <w:rPr>
                <w:b/>
                <w:lang w:val="pt-BR"/>
              </w:rPr>
              <w:t xml:space="preserve"> - cursando</w:t>
            </w:r>
          </w:p>
          <w:p w14:paraId="07F252E3" w14:textId="7CC83446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Tecnólogo </w:t>
            </w:r>
            <w:r w:rsidR="006138C2" w:rsidRPr="008A2126">
              <w:rPr>
                <w:sz w:val="20"/>
                <w:szCs w:val="20"/>
                <w:lang w:val="pt-BR"/>
              </w:rPr>
              <w:t xml:space="preserve">em </w:t>
            </w:r>
            <w:r w:rsidRPr="008A2126">
              <w:rPr>
                <w:sz w:val="20"/>
                <w:szCs w:val="20"/>
                <w:lang w:val="pt-BR"/>
              </w:rPr>
              <w:t>análise e gerenciamento de sistemas</w:t>
            </w:r>
          </w:p>
          <w:p w14:paraId="76627294" w14:textId="60669B9B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Inicio 03/08/2022 (duração de 2 anos)</w:t>
            </w:r>
          </w:p>
          <w:p w14:paraId="5B6C7FB2" w14:textId="33E96995" w:rsidR="004E3CEC" w:rsidRPr="008A2126" w:rsidRDefault="004E3CEC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color w:val="FF0000"/>
                <w:sz w:val="20"/>
                <w:szCs w:val="20"/>
                <w:lang w:val="pt-BR"/>
              </w:rPr>
              <w:t>Cursando</w:t>
            </w:r>
            <w:r w:rsidRPr="008A2126">
              <w:rPr>
                <w:sz w:val="20"/>
                <w:szCs w:val="20"/>
                <w:lang w:val="pt-BR"/>
              </w:rPr>
              <w:t xml:space="preserve"> 1° período</w:t>
            </w:r>
            <w:r w:rsidR="00913584" w:rsidRPr="008A2126">
              <w:rPr>
                <w:sz w:val="20"/>
                <w:szCs w:val="20"/>
                <w:lang w:val="pt-BR"/>
              </w:rPr>
              <w:t xml:space="preserve"> {</w:t>
            </w:r>
          </w:p>
          <w:p w14:paraId="1C845691" w14:textId="20ECCD68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Algoritmo e Lógica de programação</w:t>
            </w:r>
          </w:p>
          <w:p w14:paraId="3790DC68" w14:textId="0D42531A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Computação e Sociedade</w:t>
            </w:r>
          </w:p>
          <w:p w14:paraId="447ACAA3" w14:textId="00E544B1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Comunicação e Expressão - </w:t>
            </w:r>
            <w:r w:rsidR="000332CF" w:rsidRPr="008A2126">
              <w:rPr>
                <w:b/>
                <w:color w:val="00B050"/>
                <w:sz w:val="20"/>
                <w:szCs w:val="20"/>
                <w:lang w:val="pt-BR"/>
              </w:rPr>
              <w:t>Aprovado</w:t>
            </w:r>
          </w:p>
          <w:p w14:paraId="2B61E819" w14:textId="4EF94BEA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Fundamentos de Hardware - </w:t>
            </w:r>
            <w:r w:rsidR="000332CF" w:rsidRPr="008A2126">
              <w:rPr>
                <w:b/>
                <w:color w:val="00B050"/>
                <w:sz w:val="20"/>
                <w:szCs w:val="20"/>
                <w:lang w:val="pt-BR"/>
              </w:rPr>
              <w:t>Aprovado</w:t>
            </w:r>
          </w:p>
          <w:p w14:paraId="10CF1BAA" w14:textId="31933CBF" w:rsidR="00913584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}</w:t>
            </w:r>
          </w:p>
          <w:p w14:paraId="788E406D" w14:textId="77777777" w:rsidR="00AF28BD" w:rsidRPr="008A2126" w:rsidRDefault="00AF28BD" w:rsidP="009A21CA">
            <w:pPr>
              <w:pStyle w:val="Commarcadores"/>
              <w:rPr>
                <w:sz w:val="20"/>
                <w:szCs w:val="20"/>
                <w:lang w:val="pt-BR"/>
              </w:rPr>
            </w:pPr>
          </w:p>
          <w:p w14:paraId="433CB8F5" w14:textId="6CA2C1FB" w:rsidR="000709CC" w:rsidRDefault="00E72D60" w:rsidP="00E72D60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1A004D">
              <w:rPr>
                <w:b/>
                <w:lang w:val="pt-BR"/>
              </w:rPr>
              <w:t>Formação desenvolvedor modern</w:t>
            </w:r>
            <w:r w:rsidR="000709CC">
              <w:rPr>
                <w:b/>
                <w:lang w:val="pt-BR"/>
              </w:rPr>
              <w:t>o - cursando</w:t>
            </w:r>
          </w:p>
          <w:p w14:paraId="5C87B496" w14:textId="5E3A6E76" w:rsidR="00E72D60" w:rsidRPr="00246E85" w:rsidRDefault="00E72D60" w:rsidP="00E72D60">
            <w:pPr>
              <w:pStyle w:val="Commarcadores"/>
              <w:numPr>
                <w:ilvl w:val="0"/>
                <w:numId w:val="0"/>
              </w:numPr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 </w:t>
            </w:r>
            <w:r w:rsidR="000709CC" w:rsidRPr="00246E85">
              <w:rPr>
                <w:sz w:val="20"/>
                <w:szCs w:val="20"/>
                <w:lang w:val="pt-BR"/>
              </w:rPr>
              <w:t xml:space="preserve">      </w:t>
            </w:r>
            <w:r w:rsidRPr="00246E85">
              <w:rPr>
                <w:sz w:val="20"/>
                <w:szCs w:val="20"/>
                <w:lang w:val="pt-BR"/>
              </w:rPr>
              <w:t xml:space="preserve">http://devsuperior.com.br </w:t>
            </w:r>
          </w:p>
          <w:p w14:paraId="5D27B39C" w14:textId="77777777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Início maio de 2022 </w:t>
            </w:r>
          </w:p>
          <w:p w14:paraId="57224EB2" w14:textId="77777777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Fim maio de 2023</w:t>
            </w:r>
          </w:p>
          <w:p w14:paraId="1D5755D8" w14:textId="53EC583F" w:rsidR="004E3CEC" w:rsidRPr="00246E85" w:rsidRDefault="00B83C23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Programação </w:t>
            </w:r>
            <w:r w:rsidR="00BB4B14" w:rsidRPr="00246E85">
              <w:rPr>
                <w:sz w:val="20"/>
                <w:szCs w:val="20"/>
                <w:lang w:val="pt-BR"/>
              </w:rPr>
              <w:t>moderna OO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+ Lambda (110h)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  <w:r w:rsidR="00AF3F39" w:rsidRPr="00246E85">
              <w:rPr>
                <w:b/>
                <w:sz w:val="20"/>
                <w:szCs w:val="20"/>
                <w:lang w:val="pt-BR"/>
              </w:rPr>
              <w:t xml:space="preserve">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color w:val="00B050"/>
                <w:sz w:val="20"/>
                <w:szCs w:val="20"/>
                <w:lang w:val="pt-BR"/>
              </w:rPr>
              <w:t xml:space="preserve"> </w:t>
            </w:r>
          </w:p>
          <w:p w14:paraId="3F687AAA" w14:textId="22703CA4" w:rsidR="00AF3F39" w:rsidRPr="00246E85" w:rsidRDefault="00E72D60" w:rsidP="00AF3F39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Lógica de programação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(100h)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46EAC88B" w14:textId="0132693B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Git e GitHub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(20h)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 xml:space="preserve">concluído </w:t>
            </w:r>
          </w:p>
          <w:p w14:paraId="57CBCB08" w14:textId="29A32F7B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HTML e CSS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(40h)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- concluído</w:t>
            </w:r>
            <w:r w:rsidR="00AF3F39" w:rsidRPr="00246E85">
              <w:rPr>
                <w:color w:val="00B050"/>
                <w:sz w:val="20"/>
                <w:szCs w:val="20"/>
                <w:lang w:val="pt-BR"/>
              </w:rPr>
              <w:t xml:space="preserve"> </w:t>
            </w:r>
          </w:p>
          <w:p w14:paraId="1A397A7B" w14:textId="588A3723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Banco de </w:t>
            </w:r>
            <w:r w:rsidR="007806EA" w:rsidRPr="00246E85">
              <w:rPr>
                <w:sz w:val="20"/>
                <w:szCs w:val="20"/>
                <w:lang w:val="pt-BR"/>
              </w:rPr>
              <w:t>dados (</w:t>
            </w:r>
            <w:r w:rsidR="00717DB1" w:rsidRPr="00246E85">
              <w:rPr>
                <w:sz w:val="20"/>
                <w:szCs w:val="20"/>
                <w:lang w:val="pt-BR"/>
              </w:rPr>
              <w:t>70h)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396BF330" w14:textId="13185A0F" w:rsidR="00AF3F39" w:rsidRPr="00246E85" w:rsidRDefault="00E72D60" w:rsidP="00AF3F39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Java Script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(60h)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5B4C9D1D" w14:textId="5EC1D28C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Análise de sistemas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(60h)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043A15">
              <w:rPr>
                <w:b/>
                <w:color w:val="FF0000"/>
                <w:sz w:val="20"/>
                <w:szCs w:val="20"/>
                <w:lang w:val="pt-BR"/>
              </w:rPr>
              <w:t>cursando</w:t>
            </w:r>
          </w:p>
          <w:p w14:paraId="276253E3" w14:textId="6400B8D0" w:rsidR="004E3CEC" w:rsidRPr="00246E85" w:rsidRDefault="00246E85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Ambiente</w:t>
            </w:r>
            <w:r w:rsidR="00E72D60" w:rsidRPr="00246E85">
              <w:rPr>
                <w:sz w:val="20"/>
                <w:szCs w:val="20"/>
                <w:lang w:val="pt-BR"/>
              </w:rPr>
              <w:t xml:space="preserve"> de desenvolvimento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(30h)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73119959" w14:textId="351ECEE9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Back end.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(80h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) </w:t>
            </w:r>
          </w:p>
          <w:p w14:paraId="5A31F980" w14:textId="13C74D4F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Front end.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(80h)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217A938F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7E80947F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61BAC7A5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294221A5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5D5FEEB4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19BE6D63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2F1A050E" w14:textId="77777777" w:rsidR="00A63C13" w:rsidRDefault="00A63C13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</w:pPr>
          </w:p>
          <w:p w14:paraId="47728290" w14:textId="39774189" w:rsidR="00FD5ED1" w:rsidRPr="00FD5ED1" w:rsidRDefault="00FD5ED1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bookmarkStart w:id="0" w:name="_GoBack"/>
            <w:bookmarkEnd w:id="0"/>
            <w:r w:rsidRPr="00FD5ED1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lastRenderedPageBreak/>
              <w:t>Cursos</w:t>
            </w:r>
            <w:r w:rsidR="004E3CEC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t xml:space="preserve"> concluídos</w:t>
            </w:r>
            <w:r w:rsidRPr="00FD5ED1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t>:</w:t>
            </w:r>
          </w:p>
          <w:p w14:paraId="51F3B89E" w14:textId="77777777" w:rsidR="002B4238" w:rsidRPr="00586A0B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Informática básica: Word, Excel, Power Point, Corel Draw, Internet, Digitação, Montagem e Manutenção de microcomputadores.</w:t>
            </w:r>
          </w:p>
          <w:p w14:paraId="0DFE60E4" w14:textId="77777777" w:rsidR="002B4238" w:rsidRPr="00586A0B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Curso de injeção eletrônica avançada: Sistema flex e acelerador eletrônico, eficiência catalítica, treinamento em diagnostico eletro/eletrônico Bosch, curso de cambio dualogic e sistema locker fiat.</w:t>
            </w:r>
          </w:p>
          <w:p w14:paraId="72D7B5FC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Elétrica básica, elétrica automotiva – SENAI</w:t>
            </w:r>
          </w:p>
          <w:p w14:paraId="586D765D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 w:rsidRPr="008651A4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Recepção e segurança</w:t>
            </w: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 em portarias – SENAC</w:t>
            </w:r>
          </w:p>
          <w:p w14:paraId="7A62A453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Programação orientada a objetos – Digital Innovation One</w:t>
            </w:r>
          </w:p>
          <w:p w14:paraId="3546FC7D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Tratamento de exceções em Java – Digital Innovation One</w:t>
            </w:r>
          </w:p>
          <w:p w14:paraId="7F511675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Criando um banco digital com Java e orientação a objetos – Digital Innovation One</w:t>
            </w:r>
          </w:p>
          <w:p w14:paraId="64D7788B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Debugging Java – Digital Innovation One</w:t>
            </w:r>
          </w:p>
          <w:p w14:paraId="39385805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Estruturas de repetição e Arrays em Java – Digital Innovation One</w:t>
            </w:r>
          </w:p>
          <w:p w14:paraId="41958465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Lógica condicional e controle de fluxos em Java – Digital Innovation One</w:t>
            </w:r>
          </w:p>
          <w:p w14:paraId="2004E299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Entendendo métodos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675BB21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Variáveis, tipos de dados e operadores matemáticos em Java -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 Digital Innovation On</w:t>
            </w: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</w:t>
            </w:r>
          </w:p>
          <w:p w14:paraId="1D98DFFF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Dominando IDEs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0CD5E89F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Introdução ao ecossistema e documentação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0549CAF8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Introdução Git e GitHub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AFC5033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Estruturas de dados e algoritmos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3C9DB900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Lógica de programação essencial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EE896D4" w14:textId="3BEF3B80" w:rsidR="00FD5ED1" w:rsidRDefault="00FD5ED1" w:rsidP="00FD5ED1">
            <w:pPr>
              <w:rPr>
                <w:lang w:val="pt-BR"/>
              </w:rPr>
            </w:pP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55D81D3C8ACF415DBF9FA22A8CB14574"/>
              </w:placeholder>
              <w:temporary/>
              <w:showingPlcHdr/>
              <w15:appearance w15:val="hidden"/>
            </w:sdtPr>
            <w:sdtEndPr/>
            <w:sdtContent>
              <w:p w14:paraId="541B9097" w14:textId="6E874719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4086CED1" w14:textId="6A975856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sz w:val="24"/>
                <w:szCs w:val="24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sz w:val="24"/>
                <w:szCs w:val="24"/>
                <w:lang w:eastAsia="pt-BR"/>
              </w:rPr>
              <w:t>●Farmácias e Drogaria Avenida LTDA.</w:t>
            </w:r>
          </w:p>
          <w:p w14:paraId="4B24D7C6" w14:textId="7691C375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março de 2004</w:t>
            </w:r>
          </w:p>
          <w:p w14:paraId="510445DB" w14:textId="7BD2F75B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março de 2006</w:t>
            </w:r>
          </w:p>
          <w:p w14:paraId="67684D1A" w14:textId="1D3E42E2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Office Boy</w:t>
            </w:r>
          </w:p>
          <w:p w14:paraId="10EF1982" w14:textId="42944522" w:rsidR="00FD5ED1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Obs.: Experiência no atendimento ao cliente e controle de estoque.</w:t>
            </w:r>
          </w:p>
          <w:p w14:paraId="4D2CF5C7" w14:textId="77777777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</w:p>
          <w:p w14:paraId="55BBAD50" w14:textId="50DDB79F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Quality Plus </w:t>
            </w:r>
            <w:r w:rsidR="009C45BB"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Moto boy</w:t>
            </w:r>
          </w:p>
          <w:p w14:paraId="64DA30EA" w14:textId="4341DB98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setembro de 2006</w:t>
            </w:r>
          </w:p>
          <w:p w14:paraId="509229FD" w14:textId="25CD66E7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fevereiro de 2010</w:t>
            </w:r>
          </w:p>
          <w:p w14:paraId="159CBC20" w14:textId="100B8BDD" w:rsidR="00E72D60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  <w:t>Função: Moto boy</w:t>
            </w:r>
          </w:p>
          <w:p w14:paraId="59674803" w14:textId="77777777" w:rsidR="00B6055D" w:rsidRPr="00FD5ED1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38E9E2C7" w14:textId="260157F5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lastRenderedPageBreak/>
              <w:t>● Copacar</w:t>
            </w:r>
          </w:p>
          <w:p w14:paraId="1C980E19" w14:textId="20DB9D66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dezembro 2010</w:t>
            </w:r>
          </w:p>
          <w:p w14:paraId="24322022" w14:textId="035BC5F6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02 de janeiro de 2012</w:t>
            </w:r>
          </w:p>
          <w:p w14:paraId="72C612DB" w14:textId="33A13A4F" w:rsidR="00B6055D" w:rsidRPr="00FD5ED1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Auxiliar de mecânico</w:t>
            </w:r>
          </w:p>
          <w:p w14:paraId="49A7EBBD" w14:textId="3610960C" w:rsidR="00E72D60" w:rsidRPr="00495AA3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lang w:eastAsia="pt-BR"/>
              </w:rPr>
            </w:pPr>
          </w:p>
          <w:p w14:paraId="4A0B8342" w14:textId="4B46C097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● Tucano Auto Pecas</w:t>
            </w:r>
          </w:p>
          <w:p w14:paraId="74573D2A" w14:textId="0E5574F5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fevereiro de 2012</w:t>
            </w:r>
          </w:p>
          <w:p w14:paraId="7F748902" w14:textId="711C17AC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abril de 2014</w:t>
            </w:r>
          </w:p>
          <w:p w14:paraId="5DC526DB" w14:textId="4C99C3D5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Vendedor/</w:t>
            </w:r>
            <w:r w:rsidR="00F34441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Mecânico</w:t>
            </w:r>
          </w:p>
          <w:p w14:paraId="5D187ECB" w14:textId="69D00CD6" w:rsidR="00E72D60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bdr w:val="single" w:sz="6" w:space="0" w:color="E7EAED" w:frame="1"/>
                <w:shd w:val="clear" w:color="auto" w:fill="F3F4F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Obs.: do tempo que prestei serviço, um ano foi atuando como vendedor.</w:t>
            </w:r>
            <w:r w:rsidRPr="00FD5ED1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bdr w:val="single" w:sz="6" w:space="0" w:color="E7EAED" w:frame="1"/>
                <w:shd w:val="clear" w:color="auto" w:fill="F3F4F4"/>
                <w:lang w:eastAsia="pt-BR"/>
              </w:rPr>
              <w:t xml:space="preserve"> </w:t>
            </w:r>
          </w:p>
          <w:p w14:paraId="6D8959B6" w14:textId="77777777" w:rsidR="00F34441" w:rsidRPr="00FD5ED1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0FC5279D" w14:textId="7BF8A926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●Pará Centro Automotivo</w:t>
            </w:r>
          </w:p>
          <w:p w14:paraId="0D7E1E81" w14:textId="6ADC2B3C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F34441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</w:t>
            </w: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: 01 de maio de 2014</w:t>
            </w:r>
          </w:p>
          <w:p w14:paraId="1B737DAF" w14:textId="7E583447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10 de agosto de 2015</w:t>
            </w:r>
          </w:p>
          <w:p w14:paraId="5EE116C1" w14:textId="63B49CA9" w:rsidR="00E72D60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 xml:space="preserve">Função: Mecânico </w:t>
            </w:r>
            <w:r w:rsidR="00DC56B7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Automotivo</w:t>
            </w:r>
          </w:p>
          <w:p w14:paraId="7F41B351" w14:textId="77777777" w:rsidR="00F34441" w:rsidRPr="00FD5ED1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7C32D15C" w14:textId="79585C40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BM Car. </w:t>
            </w:r>
            <w:r w:rsidR="00776F4F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Centro Automotivo</w:t>
            </w:r>
          </w:p>
          <w:p w14:paraId="26943B7B" w14:textId="7BB989BF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setembro de 2015</w:t>
            </w:r>
          </w:p>
          <w:p w14:paraId="17E65EE6" w14:textId="27829A20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abril</w:t>
            </w:r>
            <w:r w:rsidR="00DC56B7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 xml:space="preserve"> de 2017</w:t>
            </w:r>
          </w:p>
          <w:p w14:paraId="62C769FE" w14:textId="5F238D2D" w:rsidR="00DC56B7" w:rsidRDefault="00DC56B7" w:rsidP="00DC56B7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Mecânico Automotivo</w:t>
            </w:r>
          </w:p>
          <w:p w14:paraId="71EBD2FB" w14:textId="77777777" w:rsidR="00DC56B7" w:rsidRDefault="00DC56B7" w:rsidP="00DC56B7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</w:p>
          <w:p w14:paraId="2CBCA388" w14:textId="33219D97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BM Car. </w:t>
            </w:r>
            <w:r w:rsidR="00776F4F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Centro Automotivo</w:t>
            </w:r>
          </w:p>
          <w:p w14:paraId="44F31638" w14:textId="69A8AE31" w:rsidR="00DC56B7" w:rsidRDefault="00DC56B7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maio de 2019</w:t>
            </w:r>
          </w:p>
          <w:p w14:paraId="072F85FD" w14:textId="4B4D0DA3" w:rsidR="00DC56B7" w:rsidRDefault="00DC56B7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Atualmente trabalho na empresa</w:t>
            </w:r>
          </w:p>
          <w:p w14:paraId="5FE59E17" w14:textId="7E28D9CF" w:rsidR="00E72D60" w:rsidRPr="00FD5ED1" w:rsidRDefault="00DC56B7" w:rsidP="00DC56B7">
            <w:pPr>
              <w:spacing w:before="192" w:after="192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Mecânico Automotivo, alinhador e eletricista automotivo.</w:t>
            </w:r>
          </w:p>
          <w:p w14:paraId="06EEB891" w14:textId="77777777" w:rsidR="00D25CC7" w:rsidRPr="00291D02" w:rsidRDefault="00D25CC7" w:rsidP="00D25CC7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14:paraId="0F2B4ED9" w14:textId="77777777" w:rsidR="000C7482" w:rsidRPr="00291D02" w:rsidRDefault="000C7482" w:rsidP="00AC6C7E">
            <w:pPr>
              <w:rPr>
                <w:sz w:val="24"/>
                <w:szCs w:val="24"/>
                <w:lang w:val="pt-BR"/>
              </w:rPr>
            </w:pPr>
          </w:p>
        </w:tc>
      </w:tr>
      <w:tr w:rsidR="003D1B71" w:rsidRPr="00291D02" w14:paraId="1BB6A420" w14:textId="77777777" w:rsidTr="003D1B71">
        <w:trPr>
          <w:trHeight w:val="1164"/>
        </w:trPr>
        <w:tc>
          <w:tcPr>
            <w:tcW w:w="720" w:type="dxa"/>
          </w:tcPr>
          <w:p w14:paraId="439A67D0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158D69E3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6D23DC5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3C8DC43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172C4FE6" w14:textId="77777777" w:rsidTr="003D1B71">
        <w:trPr>
          <w:trHeight w:val="543"/>
        </w:trPr>
        <w:tc>
          <w:tcPr>
            <w:tcW w:w="720" w:type="dxa"/>
          </w:tcPr>
          <w:p w14:paraId="48C3126D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A6BF47" w14:textId="77777777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0D3B1349" wp14:editId="2E5FA17A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89E0926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050545" w14:textId="77777777" w:rsidR="003D1B71" w:rsidRPr="00291D02" w:rsidRDefault="00D25CC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Av. dos Expedicionários n250 apto 102 A2</w:t>
            </w:r>
          </w:p>
          <w:p w14:paraId="01A8194A" w14:textId="77777777" w:rsidR="003D1B71" w:rsidRPr="00291D02" w:rsidRDefault="00D25CC7" w:rsidP="00D25CC7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Vitória, Espirito Santo, CEP 29090-490</w:t>
            </w:r>
          </w:p>
        </w:tc>
        <w:tc>
          <w:tcPr>
            <w:tcW w:w="423" w:type="dxa"/>
            <w:vMerge/>
          </w:tcPr>
          <w:p w14:paraId="28DECA9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60F61EC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682567B" w14:textId="77777777" w:rsidTr="003D1B71">
        <w:trPr>
          <w:trHeight w:val="183"/>
        </w:trPr>
        <w:tc>
          <w:tcPr>
            <w:tcW w:w="720" w:type="dxa"/>
          </w:tcPr>
          <w:p w14:paraId="1A01EC62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D621D0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6FDBFF3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5DAD09F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8835FB8" w14:textId="77777777" w:rsidTr="003D1B71">
        <w:trPr>
          <w:trHeight w:val="624"/>
        </w:trPr>
        <w:tc>
          <w:tcPr>
            <w:tcW w:w="720" w:type="dxa"/>
          </w:tcPr>
          <w:p w14:paraId="213C63AF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4C8F07D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25C28383" wp14:editId="323C094A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91C126B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BEC2ED" w14:textId="77777777" w:rsidR="003D1B71" w:rsidRPr="00E72D60" w:rsidRDefault="00E72D60" w:rsidP="00D25CC7">
            <w:pPr>
              <w:pStyle w:val="Informaes"/>
              <w:rPr>
                <w:rFonts w:asciiTheme="minorHAnsi" w:hAnsiTheme="minorHAnsi" w:cstheme="minorHAnsi"/>
                <w:szCs w:val="20"/>
                <w:lang w:val="pt-BR"/>
              </w:rPr>
            </w:pPr>
            <w:r w:rsidRPr="00E72D60">
              <w:rPr>
                <w:rFonts w:asciiTheme="minorHAnsi" w:eastAsia="Times New Roman" w:hAnsiTheme="minorHAnsi" w:cstheme="minorHAnsi"/>
                <w:color w:val="333333"/>
                <w:szCs w:val="20"/>
                <w:lang w:eastAsia="pt-BR"/>
              </w:rPr>
              <w:t>(27) 99946-8598 (WhatsApp / Vivo)</w:t>
            </w:r>
          </w:p>
        </w:tc>
        <w:tc>
          <w:tcPr>
            <w:tcW w:w="423" w:type="dxa"/>
            <w:vMerge/>
          </w:tcPr>
          <w:p w14:paraId="7048DD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676D984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83F83C0" w14:textId="77777777" w:rsidTr="003D1B71">
        <w:trPr>
          <w:trHeight w:val="183"/>
        </w:trPr>
        <w:tc>
          <w:tcPr>
            <w:tcW w:w="720" w:type="dxa"/>
          </w:tcPr>
          <w:p w14:paraId="32FBC340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7E4AEF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2B0DA71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5D0D9C7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C136158" w14:textId="77777777" w:rsidTr="003D1B71">
        <w:trPr>
          <w:trHeight w:val="633"/>
        </w:trPr>
        <w:tc>
          <w:tcPr>
            <w:tcW w:w="720" w:type="dxa"/>
          </w:tcPr>
          <w:p w14:paraId="37AE627F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0584D1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443D2769" wp14:editId="791DC494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5E21694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Ícone de emai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C5283B" w14:textId="77777777" w:rsidR="003D1B71" w:rsidRPr="00D25CC7" w:rsidRDefault="00D25CC7" w:rsidP="00D25CC7">
            <w:pPr>
              <w:pStyle w:val="Informaes"/>
              <w:rPr>
                <w:sz w:val="18"/>
                <w:szCs w:val="18"/>
                <w:lang w:val="pt-BR"/>
              </w:rPr>
            </w:pPr>
            <w:r w:rsidRPr="00D25CC7">
              <w:rPr>
                <w:sz w:val="18"/>
                <w:szCs w:val="18"/>
                <w:lang w:val="pt-BR"/>
              </w:rPr>
              <w:t>claudiomrbdev@gmail.com</w:t>
            </w:r>
          </w:p>
        </w:tc>
        <w:tc>
          <w:tcPr>
            <w:tcW w:w="423" w:type="dxa"/>
            <w:vMerge/>
          </w:tcPr>
          <w:p w14:paraId="14A54544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35EEF6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AFC4D96" w14:textId="77777777" w:rsidTr="003D1B71">
        <w:trPr>
          <w:trHeight w:val="174"/>
        </w:trPr>
        <w:tc>
          <w:tcPr>
            <w:tcW w:w="720" w:type="dxa"/>
          </w:tcPr>
          <w:p w14:paraId="5E8A2A69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89D5E2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43DF33D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4D498F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A2B2EA" w14:textId="77777777" w:rsidTr="003D1B71">
        <w:trPr>
          <w:trHeight w:val="633"/>
        </w:trPr>
        <w:tc>
          <w:tcPr>
            <w:tcW w:w="720" w:type="dxa"/>
          </w:tcPr>
          <w:p w14:paraId="4C394CE2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474854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060B4F04" wp14:editId="7AE2F9A2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DE08B3B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AE8A45" w14:textId="77777777" w:rsidR="003D1B71" w:rsidRDefault="00C9543F" w:rsidP="00380FD1">
            <w:pPr>
              <w:pStyle w:val="Informaes"/>
              <w:rPr>
                <w:color w:val="auto"/>
                <w:szCs w:val="20"/>
              </w:rPr>
            </w:pPr>
            <w:hyperlink r:id="rId19" w:history="1">
              <w:r w:rsidR="00D25CC7" w:rsidRPr="00D25CC7">
                <w:rPr>
                  <w:color w:val="0000FF"/>
                  <w:szCs w:val="20"/>
                  <w:u w:val="single"/>
                </w:rPr>
                <w:t>Claudio Marcio Raimundo Bastos | LinkedIn</w:t>
              </w:r>
            </w:hyperlink>
          </w:p>
          <w:p w14:paraId="3CFB450B" w14:textId="77777777" w:rsidR="00D25CC7" w:rsidRDefault="00D25CC7" w:rsidP="00380FD1">
            <w:pPr>
              <w:pStyle w:val="Informaes"/>
              <w:rPr>
                <w:color w:val="auto"/>
                <w:szCs w:val="20"/>
              </w:rPr>
            </w:pPr>
          </w:p>
          <w:p w14:paraId="0E9497E2" w14:textId="77777777" w:rsidR="00D25CC7" w:rsidRPr="00D25CC7" w:rsidRDefault="00C9543F" w:rsidP="00380FD1">
            <w:pPr>
              <w:pStyle w:val="Informaes"/>
              <w:rPr>
                <w:szCs w:val="20"/>
                <w:lang w:val="pt-BR"/>
              </w:rPr>
            </w:pPr>
            <w:hyperlink r:id="rId20" w:history="1">
              <w:r w:rsidR="00D25CC7" w:rsidRPr="00D25CC7">
                <w:rPr>
                  <w:color w:val="0000FF"/>
                  <w:sz w:val="22"/>
                  <w:szCs w:val="22"/>
                  <w:u w:val="single"/>
                </w:rPr>
                <w:t>ClaudioMRB (Claudio Marcio R. Bastos) (github.com)</w:t>
              </w:r>
            </w:hyperlink>
          </w:p>
        </w:tc>
        <w:tc>
          <w:tcPr>
            <w:tcW w:w="423" w:type="dxa"/>
            <w:vMerge/>
          </w:tcPr>
          <w:p w14:paraId="75936741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2ED249F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823F203" w14:textId="77777777" w:rsidTr="003D1B71">
        <w:trPr>
          <w:trHeight w:val="2448"/>
        </w:trPr>
        <w:tc>
          <w:tcPr>
            <w:tcW w:w="720" w:type="dxa"/>
          </w:tcPr>
          <w:p w14:paraId="52B69BF7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28A2E38" w14:textId="77777777" w:rsidR="003D1B71" w:rsidRDefault="003D1B71" w:rsidP="00222466">
            <w:pPr>
              <w:rPr>
                <w:color w:val="0072C7" w:themeColor="accent2"/>
                <w:lang w:val="pt-BR"/>
              </w:rPr>
            </w:pPr>
          </w:p>
          <w:p w14:paraId="4A1BEBDE" w14:textId="77777777" w:rsidR="00D25CC7" w:rsidRPr="00291D02" w:rsidRDefault="00D25CC7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2C346F1A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72970EE9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</w:tbl>
    <w:p w14:paraId="06083030" w14:textId="77777777" w:rsidR="007F5B63" w:rsidRDefault="007F5B63" w:rsidP="006D79A8">
      <w:pPr>
        <w:pStyle w:val="Corpodetexto"/>
        <w:rPr>
          <w:lang w:val="pt-BR"/>
        </w:rPr>
      </w:pPr>
    </w:p>
    <w:p w14:paraId="2B5748DF" w14:textId="743F3F48" w:rsidR="00E72D60" w:rsidRPr="00495AA3" w:rsidRDefault="00E778CE" w:rsidP="00E72D60">
      <w:pPr>
        <w:spacing w:before="192" w:after="192" w:line="240" w:lineRule="auto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13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de </w:t>
      </w:r>
      <w:r w:rsidR="00E90DC6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novembro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</w:t>
      </w:r>
      <w:r w:rsidR="00E72D60" w:rsidRPr="00495AA3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de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</w:t>
      </w:r>
      <w:r w:rsidR="001E083B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2022 -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Vitória /</w:t>
      </w:r>
      <w:r w:rsidR="00E72D60" w:rsidRPr="00495AA3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ES</w:t>
      </w:r>
    </w:p>
    <w:p w14:paraId="4E9369EE" w14:textId="77777777" w:rsidR="00D25CC7" w:rsidRDefault="00D25CC7" w:rsidP="006D79A8">
      <w:pPr>
        <w:pStyle w:val="Corpodetexto"/>
        <w:rPr>
          <w:lang w:val="pt-BR"/>
        </w:rPr>
      </w:pPr>
    </w:p>
    <w:p w14:paraId="08539DEA" w14:textId="77777777" w:rsidR="00D25CC7" w:rsidRDefault="00D25CC7" w:rsidP="006D79A8">
      <w:pPr>
        <w:pStyle w:val="Corpodetexto"/>
        <w:rPr>
          <w:lang w:val="pt-BR"/>
        </w:rPr>
      </w:pPr>
    </w:p>
    <w:p w14:paraId="0ADDD44E" w14:textId="77777777" w:rsidR="00D25CC7" w:rsidRDefault="00D25CC7" w:rsidP="006D79A8">
      <w:pPr>
        <w:pStyle w:val="Corpodetexto"/>
        <w:rPr>
          <w:lang w:val="pt-BR"/>
        </w:rPr>
      </w:pPr>
    </w:p>
    <w:p w14:paraId="7B2673F2" w14:textId="77777777" w:rsidR="00D25CC7" w:rsidRPr="00291D02" w:rsidRDefault="00D25CC7" w:rsidP="006D79A8">
      <w:pPr>
        <w:pStyle w:val="Corpodetexto"/>
        <w:rPr>
          <w:lang w:val="pt-BR"/>
        </w:rPr>
      </w:pPr>
    </w:p>
    <w:sectPr w:rsidR="00D25CC7" w:rsidRPr="00291D02" w:rsidSect="00291D02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1F452E" w14:textId="77777777" w:rsidR="00C9543F" w:rsidRDefault="00C9543F" w:rsidP="00590471">
      <w:r>
        <w:separator/>
      </w:r>
    </w:p>
  </w:endnote>
  <w:endnote w:type="continuationSeparator" w:id="0">
    <w:p w14:paraId="4455B40D" w14:textId="77777777" w:rsidR="00C9543F" w:rsidRDefault="00C9543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84B97" w14:textId="77777777" w:rsidR="00C9543F" w:rsidRDefault="00C9543F" w:rsidP="00590471">
      <w:r>
        <w:separator/>
      </w:r>
    </w:p>
  </w:footnote>
  <w:footnote w:type="continuationSeparator" w:id="0">
    <w:p w14:paraId="4A86F7BC" w14:textId="77777777" w:rsidR="00C9543F" w:rsidRDefault="00C9543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99DF4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EDDDC79" wp14:editId="6BE4212B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B97D1F" id="Grupo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7u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P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h7BSd2vgChB8RqPFhZnXED8kv3kpZih8QurR/0C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FDA36B6"/>
    <w:multiLevelType w:val="multilevel"/>
    <w:tmpl w:val="4E7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CC7"/>
    <w:rsid w:val="000332CF"/>
    <w:rsid w:val="000372FE"/>
    <w:rsid w:val="00043A15"/>
    <w:rsid w:val="00051D26"/>
    <w:rsid w:val="00060042"/>
    <w:rsid w:val="000709CC"/>
    <w:rsid w:val="0008685D"/>
    <w:rsid w:val="00090860"/>
    <w:rsid w:val="000C7482"/>
    <w:rsid w:val="00104E85"/>
    <w:rsid w:val="00112FD7"/>
    <w:rsid w:val="00117C9F"/>
    <w:rsid w:val="00150ABD"/>
    <w:rsid w:val="001946FC"/>
    <w:rsid w:val="001A004D"/>
    <w:rsid w:val="001E083B"/>
    <w:rsid w:val="00222466"/>
    <w:rsid w:val="00246E85"/>
    <w:rsid w:val="00247254"/>
    <w:rsid w:val="0024753C"/>
    <w:rsid w:val="00250B48"/>
    <w:rsid w:val="002666E7"/>
    <w:rsid w:val="00273E9D"/>
    <w:rsid w:val="00276026"/>
    <w:rsid w:val="00291D02"/>
    <w:rsid w:val="002B4238"/>
    <w:rsid w:val="002B4549"/>
    <w:rsid w:val="002E4401"/>
    <w:rsid w:val="00310F17"/>
    <w:rsid w:val="00322A46"/>
    <w:rsid w:val="00327C83"/>
    <w:rsid w:val="003326CB"/>
    <w:rsid w:val="00353B60"/>
    <w:rsid w:val="00376291"/>
    <w:rsid w:val="00377F0C"/>
    <w:rsid w:val="00380FD1"/>
    <w:rsid w:val="00383D02"/>
    <w:rsid w:val="00385DE7"/>
    <w:rsid w:val="003D1B71"/>
    <w:rsid w:val="003F7877"/>
    <w:rsid w:val="00443D30"/>
    <w:rsid w:val="004E158A"/>
    <w:rsid w:val="004E3CEC"/>
    <w:rsid w:val="00550489"/>
    <w:rsid w:val="00565C77"/>
    <w:rsid w:val="0056708E"/>
    <w:rsid w:val="005801E5"/>
    <w:rsid w:val="00590471"/>
    <w:rsid w:val="005B3746"/>
    <w:rsid w:val="005D01FA"/>
    <w:rsid w:val="006138C2"/>
    <w:rsid w:val="00622358"/>
    <w:rsid w:val="0063587A"/>
    <w:rsid w:val="006426FE"/>
    <w:rsid w:val="00653E17"/>
    <w:rsid w:val="006632FA"/>
    <w:rsid w:val="006A08E8"/>
    <w:rsid w:val="006D79A8"/>
    <w:rsid w:val="00717DB1"/>
    <w:rsid w:val="0072353B"/>
    <w:rsid w:val="00723B9B"/>
    <w:rsid w:val="007575B6"/>
    <w:rsid w:val="00776F4F"/>
    <w:rsid w:val="007806EA"/>
    <w:rsid w:val="007B3C81"/>
    <w:rsid w:val="007D67CA"/>
    <w:rsid w:val="007E668F"/>
    <w:rsid w:val="007F5B63"/>
    <w:rsid w:val="00803A0A"/>
    <w:rsid w:val="00846CB9"/>
    <w:rsid w:val="008566AA"/>
    <w:rsid w:val="00890CAB"/>
    <w:rsid w:val="008A1E6E"/>
    <w:rsid w:val="008A2126"/>
    <w:rsid w:val="008C024F"/>
    <w:rsid w:val="008C2CFC"/>
    <w:rsid w:val="008C7237"/>
    <w:rsid w:val="00912DC8"/>
    <w:rsid w:val="00913584"/>
    <w:rsid w:val="00927375"/>
    <w:rsid w:val="009475DC"/>
    <w:rsid w:val="00967B93"/>
    <w:rsid w:val="009A21CA"/>
    <w:rsid w:val="009B5592"/>
    <w:rsid w:val="009B7C52"/>
    <w:rsid w:val="009C45BB"/>
    <w:rsid w:val="009D090F"/>
    <w:rsid w:val="00A264D0"/>
    <w:rsid w:val="00A31464"/>
    <w:rsid w:val="00A31B16"/>
    <w:rsid w:val="00A33613"/>
    <w:rsid w:val="00A422FB"/>
    <w:rsid w:val="00A47A8D"/>
    <w:rsid w:val="00A63C13"/>
    <w:rsid w:val="00AC6C7E"/>
    <w:rsid w:val="00AD4B65"/>
    <w:rsid w:val="00AF28BD"/>
    <w:rsid w:val="00AF3F39"/>
    <w:rsid w:val="00B05C23"/>
    <w:rsid w:val="00B4158A"/>
    <w:rsid w:val="00B52804"/>
    <w:rsid w:val="00B6055D"/>
    <w:rsid w:val="00B6466C"/>
    <w:rsid w:val="00B83C23"/>
    <w:rsid w:val="00BB1B5D"/>
    <w:rsid w:val="00BB4B14"/>
    <w:rsid w:val="00BC22C7"/>
    <w:rsid w:val="00BD195A"/>
    <w:rsid w:val="00C07240"/>
    <w:rsid w:val="00C14078"/>
    <w:rsid w:val="00C9543F"/>
    <w:rsid w:val="00CA4E84"/>
    <w:rsid w:val="00CE1E3D"/>
    <w:rsid w:val="00CE53EF"/>
    <w:rsid w:val="00D053FA"/>
    <w:rsid w:val="00D1485F"/>
    <w:rsid w:val="00D2256C"/>
    <w:rsid w:val="00D25CC7"/>
    <w:rsid w:val="00D370DA"/>
    <w:rsid w:val="00D41250"/>
    <w:rsid w:val="00D561E1"/>
    <w:rsid w:val="00D92072"/>
    <w:rsid w:val="00DC1DF1"/>
    <w:rsid w:val="00DC3F0A"/>
    <w:rsid w:val="00DC56B7"/>
    <w:rsid w:val="00E12D7F"/>
    <w:rsid w:val="00E26AED"/>
    <w:rsid w:val="00E72D60"/>
    <w:rsid w:val="00E73AB8"/>
    <w:rsid w:val="00E778CE"/>
    <w:rsid w:val="00E90A60"/>
    <w:rsid w:val="00E90DC6"/>
    <w:rsid w:val="00ED47F7"/>
    <w:rsid w:val="00EE7E09"/>
    <w:rsid w:val="00F0223C"/>
    <w:rsid w:val="00F3235D"/>
    <w:rsid w:val="00F32393"/>
    <w:rsid w:val="00F34441"/>
    <w:rsid w:val="00F878BD"/>
    <w:rsid w:val="00FD5ED1"/>
    <w:rsid w:val="00FE27A0"/>
    <w:rsid w:val="00FE7401"/>
    <w:rsid w:val="00FF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B73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d-end-block">
    <w:name w:val="md-end-block"/>
    <w:basedOn w:val="Normal"/>
    <w:rsid w:val="00FD5ED1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md-plain">
    <w:name w:val="md-plain"/>
    <w:basedOn w:val="Fontepargpadro"/>
    <w:rsid w:val="00FD5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0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0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ClaudioMR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g"/><Relationship Id="rId19" Type="http://schemas.openxmlformats.org/officeDocument/2006/relationships/hyperlink" Target="https://www.linkedin.com/in/claudio-marcio-raimundo-bastos-34b7b7b4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d\AppData\Roaming\Microsoft\Template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D81D3C8ACF415DBF9FA22A8CB145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050FDC-DCA6-4BBB-AAB2-062506AB14F9}"/>
      </w:docPartPr>
      <w:docPartBody>
        <w:p w:rsidR="009B43D8" w:rsidRDefault="00DF0AF9">
          <w:pPr>
            <w:pStyle w:val="55D81D3C8ACF415DBF9FA22A8CB14574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29D3D00C649846FD81ED57C6E40F19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F67A5DF-D0BF-4A2E-BE3D-D3A2CDD91A00}"/>
      </w:docPartPr>
      <w:docPartBody>
        <w:p w:rsidR="009B43D8" w:rsidRDefault="00FE0109" w:rsidP="00FE0109">
          <w:pPr>
            <w:pStyle w:val="29D3D00C649846FD81ED57C6E40F1915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09"/>
    <w:rsid w:val="00030BC3"/>
    <w:rsid w:val="002C7188"/>
    <w:rsid w:val="00637684"/>
    <w:rsid w:val="00885648"/>
    <w:rsid w:val="009B43D8"/>
    <w:rsid w:val="009B74FF"/>
    <w:rsid w:val="00A04A18"/>
    <w:rsid w:val="00B16F1A"/>
    <w:rsid w:val="00DF0AF9"/>
    <w:rsid w:val="00E85948"/>
    <w:rsid w:val="00EA0CBA"/>
    <w:rsid w:val="00ED219D"/>
    <w:rsid w:val="00F51B10"/>
    <w:rsid w:val="00FE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5D81D3C8ACF415DBF9FA22A8CB14574">
    <w:name w:val="55D81D3C8ACF415DBF9FA22A8CB14574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9D3D00C649846FD81ED57C6E40F1915">
    <w:name w:val="29D3D00C649846FD81ED57C6E40F1915"/>
    <w:rsid w:val="00FE0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3</Pages>
  <Words>556</Words>
  <Characters>3003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2022-08-07T20:46:00Z</dcterms:created>
  <dcterms:modified xsi:type="dcterms:W3CDTF">2022-11-13T20:54:00Z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