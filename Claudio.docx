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291D02" w14:paraId="4FA14054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2B0C869" w14:textId="64FE2C0E" w:rsidR="003D1B71" w:rsidRPr="00291D02" w:rsidRDefault="003D1B71" w:rsidP="008C7237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lang w:val="pt-BR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3052389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  <w:lang w:val="pt-BR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7310BE0" w14:textId="77777777" w:rsidR="003D1B71" w:rsidRPr="008C7237" w:rsidRDefault="001A004D" w:rsidP="008C7237">
            <w:pPr>
              <w:pStyle w:val="Ttulo"/>
              <w:rPr>
                <w:sz w:val="44"/>
                <w:szCs w:val="44"/>
                <w:lang w:val="pt-BR"/>
              </w:rPr>
            </w:pPr>
            <w:r w:rsidRPr="008C7237">
              <w:rPr>
                <w:sz w:val="44"/>
                <w:szCs w:val="44"/>
                <w:lang w:val="pt-BR"/>
              </w:rPr>
              <w:t>Claudio</w:t>
            </w:r>
            <w:r w:rsidR="008C7237" w:rsidRPr="008C7237">
              <w:rPr>
                <w:sz w:val="44"/>
                <w:szCs w:val="44"/>
                <w:lang w:val="pt-BR"/>
              </w:rPr>
              <w:t xml:space="preserve"> Marcio Raimundo Bastos</w:t>
            </w:r>
          </w:p>
        </w:tc>
      </w:tr>
      <w:tr w:rsidR="003D1B71" w:rsidRPr="00291D02" w14:paraId="0B7C88D7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782DB9F1" w14:textId="77777777" w:rsidR="003D1B71" w:rsidRPr="00291D02" w:rsidRDefault="003D1B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D43542E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6B01257A" w14:textId="77777777" w:rsidR="00CA4E84" w:rsidRDefault="000C7482" w:rsidP="00E72D60">
            <w:pPr>
              <w:pStyle w:val="Ttulo2"/>
              <w:rPr>
                <w:rFonts w:asciiTheme="majorHAnsi" w:hAnsiTheme="majorHAnsi" w:cs="Calibri"/>
                <w:b w:val="0"/>
                <w:bCs w:val="0"/>
                <w:color w:val="0072C7"/>
                <w:sz w:val="22"/>
                <w:szCs w:val="22"/>
                <w:u w:val="none"/>
                <w:lang w:val="pt-BR"/>
              </w:rPr>
            </w:pPr>
            <w:r>
              <w:rPr>
                <w:rFonts w:asciiTheme="majorHAnsi" w:hAnsiTheme="majorHAnsi" w:cs="Calibri"/>
                <w:color w:val="0072C7"/>
                <w:lang w:val="pt-BR"/>
              </w:rPr>
              <w:t>Quem sou eu</w:t>
            </w:r>
          </w:p>
          <w:p w14:paraId="26079F13" w14:textId="52129DF5" w:rsidR="000C7482" w:rsidRPr="009A21CA" w:rsidRDefault="00A422FB" w:rsidP="009A21CA">
            <w:pPr>
              <w:pStyle w:val="Ttulo2"/>
              <w:jc w:val="both"/>
              <w:rPr>
                <w:rFonts w:asciiTheme="minorHAnsi" w:hAnsiTheme="minorHAnsi" w:cstheme="minorHAnsi"/>
                <w:b w:val="0"/>
                <w:color w:val="000000" w:themeColor="text1"/>
                <w:sz w:val="20"/>
                <w:u w:val="none"/>
                <w:lang w:val="pt-BR"/>
              </w:rPr>
            </w:pPr>
            <w:r w:rsidRPr="009A21CA">
              <w:rPr>
                <w:rFonts w:asciiTheme="minorHAnsi" w:hAnsiTheme="minorHAnsi" w:cstheme="minorHAnsi"/>
                <w:b w:val="0"/>
                <w:color w:val="000000" w:themeColor="text1"/>
                <w:sz w:val="20"/>
                <w:u w:val="none"/>
                <w:lang w:val="pt-BR"/>
              </w:rPr>
              <w:t>Natural de Angra dos Reis/RJ hoje moro no estado do Espirito Santo, na cidade de vitória e s</w:t>
            </w:r>
            <w:r w:rsidR="000C7482" w:rsidRPr="009A21CA">
              <w:rPr>
                <w:rFonts w:asciiTheme="minorHAnsi" w:hAnsiTheme="minorHAnsi" w:cstheme="minorHAnsi"/>
                <w:b w:val="0"/>
                <w:color w:val="000000" w:themeColor="text1"/>
                <w:sz w:val="20"/>
                <w:u w:val="none"/>
                <w:lang w:val="pt-BR"/>
              </w:rPr>
              <w:t>ou uma pessoa que adora desafios, sempre procurando aprender ao máximo para poder oferecer um ótimo serviço e resolver problemas, sei me comunicar bem e gosto de trabalhar em equipe, atualmente trabalho na área de manutenção do setor automotivo, mais tecnologia é uma área que sempre gos</w:t>
            </w:r>
            <w:r w:rsidRPr="009A21CA">
              <w:rPr>
                <w:rFonts w:asciiTheme="minorHAnsi" w:hAnsiTheme="minorHAnsi" w:cstheme="minorHAnsi"/>
                <w:b w:val="0"/>
                <w:color w:val="000000" w:themeColor="text1"/>
                <w:sz w:val="20"/>
                <w:u w:val="none"/>
                <w:lang w:val="pt-BR"/>
              </w:rPr>
              <w:t>tei, então nesse ano d</w:t>
            </w:r>
            <w:r w:rsidR="00117C9F" w:rsidRPr="009A21CA">
              <w:rPr>
                <w:rFonts w:asciiTheme="minorHAnsi" w:hAnsiTheme="minorHAnsi" w:cstheme="minorHAnsi"/>
                <w:b w:val="0"/>
                <w:color w:val="000000" w:themeColor="text1"/>
                <w:sz w:val="20"/>
                <w:u w:val="none"/>
                <w:lang w:val="pt-BR"/>
              </w:rPr>
              <w:t xml:space="preserve">e </w:t>
            </w:r>
            <w:r w:rsidRPr="009A21CA">
              <w:rPr>
                <w:rFonts w:asciiTheme="minorHAnsi" w:hAnsiTheme="minorHAnsi" w:cstheme="minorHAnsi"/>
                <w:b w:val="0"/>
                <w:color w:val="000000" w:themeColor="text1"/>
                <w:sz w:val="20"/>
                <w:u w:val="none"/>
                <w:lang w:val="pt-BR"/>
              </w:rPr>
              <w:t>2022</w:t>
            </w:r>
            <w:r w:rsidR="00117C9F" w:rsidRPr="009A21CA">
              <w:rPr>
                <w:rFonts w:asciiTheme="minorHAnsi" w:hAnsiTheme="minorHAnsi" w:cstheme="minorHAnsi"/>
                <w:b w:val="0"/>
                <w:color w:val="000000" w:themeColor="text1"/>
                <w:sz w:val="20"/>
                <w:u w:val="none"/>
                <w:lang w:val="pt-BR"/>
              </w:rPr>
              <w:t xml:space="preserve"> </w:t>
            </w:r>
            <w:r w:rsidRPr="009A21CA">
              <w:rPr>
                <w:rFonts w:asciiTheme="minorHAnsi" w:hAnsiTheme="minorHAnsi" w:cstheme="minorHAnsi"/>
                <w:b w:val="0"/>
                <w:color w:val="000000" w:themeColor="text1"/>
                <w:sz w:val="20"/>
                <w:u w:val="none"/>
                <w:lang w:val="pt-BR"/>
              </w:rPr>
              <w:t>ingressei no curso</w:t>
            </w:r>
            <w:r w:rsidR="009B5592" w:rsidRPr="009A21CA">
              <w:rPr>
                <w:rFonts w:asciiTheme="minorHAnsi" w:hAnsiTheme="minorHAnsi" w:cstheme="minorHAnsi"/>
                <w:b w:val="0"/>
                <w:color w:val="000000" w:themeColor="text1"/>
                <w:sz w:val="20"/>
                <w:u w:val="none"/>
                <w:lang w:val="pt-BR"/>
              </w:rPr>
              <w:t xml:space="preserve"> superior de graduação</w:t>
            </w:r>
            <w:r w:rsidRPr="009A21CA">
              <w:rPr>
                <w:rFonts w:asciiTheme="minorHAnsi" w:hAnsiTheme="minorHAnsi" w:cstheme="minorHAnsi"/>
                <w:b w:val="0"/>
                <w:color w:val="000000" w:themeColor="text1"/>
                <w:sz w:val="20"/>
                <w:u w:val="none"/>
                <w:lang w:val="pt-BR"/>
              </w:rPr>
              <w:t xml:space="preserve"> tecnólogo em análise e gerenciamento de sistemas</w:t>
            </w:r>
            <w:r w:rsidR="009B5592" w:rsidRPr="009A21CA">
              <w:rPr>
                <w:rFonts w:asciiTheme="minorHAnsi" w:hAnsiTheme="minorHAnsi" w:cstheme="minorHAnsi"/>
                <w:b w:val="0"/>
                <w:color w:val="000000" w:themeColor="text1"/>
                <w:sz w:val="20"/>
                <w:u w:val="none"/>
                <w:lang w:val="pt-BR"/>
              </w:rPr>
              <w:t xml:space="preserve"> pela faculdade Multivix</w:t>
            </w:r>
            <w:r w:rsidRPr="009A21CA">
              <w:rPr>
                <w:rFonts w:asciiTheme="minorHAnsi" w:hAnsiTheme="minorHAnsi" w:cstheme="minorHAnsi"/>
                <w:b w:val="0"/>
                <w:color w:val="000000" w:themeColor="text1"/>
                <w:sz w:val="20"/>
                <w:u w:val="none"/>
                <w:lang w:val="pt-BR"/>
              </w:rPr>
              <w:t>, atualmente faço também curso de formação desenvolvedor moderno pela escola DevSuperior (</w:t>
            </w:r>
            <w:hyperlink r:id="rId10" w:history="1">
              <w:r w:rsidRPr="009A21CA">
                <w:rPr>
                  <w:rStyle w:val="Hyperlink"/>
                  <w:rFonts w:asciiTheme="minorHAnsi" w:hAnsiTheme="minorHAnsi" w:cstheme="minorHAnsi"/>
                  <w:b w:val="0"/>
                  <w:sz w:val="20"/>
                  <w:lang w:val="pt-BR"/>
                </w:rPr>
                <w:t>www.devsuperior.com.br</w:t>
              </w:r>
            </w:hyperlink>
            <w:r w:rsidRPr="009A21CA">
              <w:rPr>
                <w:rFonts w:asciiTheme="minorHAnsi" w:hAnsiTheme="minorHAnsi" w:cstheme="minorHAnsi"/>
                <w:b w:val="0"/>
                <w:color w:val="000000" w:themeColor="text1"/>
                <w:sz w:val="20"/>
                <w:u w:val="none"/>
                <w:lang w:val="pt-BR"/>
              </w:rPr>
              <w:t xml:space="preserve">) e espero futuramente poder fazer parte da família de programadores e contribuir com a  equipe </w:t>
            </w:r>
            <w:r w:rsidR="009B5592" w:rsidRPr="009A21CA">
              <w:rPr>
                <w:rFonts w:asciiTheme="minorHAnsi" w:hAnsiTheme="minorHAnsi" w:cstheme="minorHAnsi"/>
                <w:b w:val="0"/>
                <w:color w:val="000000" w:themeColor="text1"/>
                <w:sz w:val="20"/>
                <w:u w:val="none"/>
                <w:lang w:val="pt-BR"/>
              </w:rPr>
              <w:t xml:space="preserve">aprendendo </w:t>
            </w:r>
            <w:r w:rsidRPr="009A21CA">
              <w:rPr>
                <w:rFonts w:asciiTheme="minorHAnsi" w:hAnsiTheme="minorHAnsi" w:cstheme="minorHAnsi"/>
                <w:b w:val="0"/>
                <w:color w:val="000000" w:themeColor="text1"/>
                <w:sz w:val="20"/>
                <w:u w:val="none"/>
                <w:lang w:val="pt-BR"/>
              </w:rPr>
              <w:t xml:space="preserve"> sempre mais.</w:t>
            </w:r>
          </w:p>
          <w:p w14:paraId="2F429247" w14:textId="77777777" w:rsidR="00B6055D" w:rsidRPr="00B6055D" w:rsidRDefault="00B6055D" w:rsidP="00B6055D">
            <w:pPr>
              <w:rPr>
                <w:lang w:val="pt-BR"/>
              </w:rPr>
            </w:pPr>
          </w:p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-1554227259"/>
              <w:placeholder>
                <w:docPart w:val="29D3D00C649846FD81ED57C6E40F1915"/>
              </w:placeholder>
              <w:temporary/>
              <w:showingPlcHdr/>
              <w15:appearance w15:val="hidden"/>
            </w:sdtPr>
            <w:sdtEndPr/>
            <w:sdtContent>
              <w:p w14:paraId="0D6E6928" w14:textId="77777777" w:rsidR="00E72D60" w:rsidRPr="00550489" w:rsidRDefault="00E72D60" w:rsidP="009A21CA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Escolaridade</w:t>
                </w:r>
              </w:p>
            </w:sdtContent>
          </w:sdt>
          <w:p w14:paraId="5FC4E16C" w14:textId="77777777" w:rsidR="00E72D60" w:rsidRPr="00291D02" w:rsidRDefault="00E72D60" w:rsidP="009A21CA">
            <w:pPr>
              <w:pStyle w:val="Nomedaescola"/>
              <w:rPr>
                <w:lang w:val="pt-BR"/>
              </w:rPr>
            </w:pPr>
            <w:r>
              <w:rPr>
                <w:lang w:val="pt-BR"/>
              </w:rPr>
              <w:t>Elzira Vivaqua dos Santos</w:t>
            </w:r>
            <w:r w:rsidRPr="00291D02">
              <w:rPr>
                <w:lang w:val="pt-BR"/>
              </w:rPr>
              <w:t>,</w:t>
            </w:r>
            <w:r w:rsidRPr="00291D02">
              <w:rPr>
                <w:lang w:val="pt-BR" w:bidi="pt-BR"/>
              </w:rPr>
              <w:t xml:space="preserve"> </w:t>
            </w:r>
            <w:r>
              <w:rPr>
                <w:lang w:val="pt-BR"/>
              </w:rPr>
              <w:t>Vitória, Espirito Santo</w:t>
            </w:r>
          </w:p>
          <w:p w14:paraId="1F08C76D" w14:textId="1788DDA4" w:rsidR="00E72D60" w:rsidRPr="008A2126" w:rsidRDefault="00E72D60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>Ensino Fundamental</w:t>
            </w:r>
            <w:r w:rsidR="003F7877" w:rsidRPr="008A2126">
              <w:rPr>
                <w:sz w:val="20"/>
                <w:szCs w:val="20"/>
                <w:lang w:val="pt-BR"/>
              </w:rPr>
              <w:t xml:space="preserve"> - completo</w:t>
            </w:r>
          </w:p>
          <w:p w14:paraId="2ED7563F" w14:textId="77777777" w:rsidR="00E72D60" w:rsidRDefault="00E72D60" w:rsidP="009A21CA">
            <w:pPr>
              <w:pStyle w:val="Commarcadores"/>
              <w:numPr>
                <w:ilvl w:val="0"/>
                <w:numId w:val="0"/>
              </w:numPr>
              <w:ind w:left="360"/>
              <w:rPr>
                <w:lang w:val="pt-BR"/>
              </w:rPr>
            </w:pPr>
          </w:p>
          <w:p w14:paraId="16148AD4" w14:textId="77777777" w:rsidR="00E72D60" w:rsidRPr="001A004D" w:rsidRDefault="00E72D60" w:rsidP="009A21CA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b/>
                <w:lang w:val="pt-BR"/>
              </w:rPr>
            </w:pPr>
            <w:r w:rsidRPr="001A004D">
              <w:rPr>
                <w:b/>
                <w:lang w:val="pt-BR"/>
              </w:rPr>
              <w:t>Unicanto Supletivo</w:t>
            </w:r>
          </w:p>
          <w:p w14:paraId="2D1E959F" w14:textId="7B13358D" w:rsidR="00E72D60" w:rsidRPr="008A2126" w:rsidRDefault="00E72D60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>Ensino Médio</w:t>
            </w:r>
            <w:r w:rsidR="003F7877" w:rsidRPr="008A2126">
              <w:rPr>
                <w:sz w:val="20"/>
                <w:szCs w:val="20"/>
                <w:lang w:val="pt-BR"/>
              </w:rPr>
              <w:t xml:space="preserve"> - completo</w:t>
            </w:r>
          </w:p>
          <w:p w14:paraId="095ECDDB" w14:textId="77777777" w:rsidR="00E72D60" w:rsidRDefault="00E72D60" w:rsidP="009A21CA">
            <w:pPr>
              <w:pStyle w:val="Commarcadores"/>
              <w:numPr>
                <w:ilvl w:val="0"/>
                <w:numId w:val="0"/>
              </w:numPr>
              <w:ind w:left="360"/>
              <w:rPr>
                <w:lang w:val="pt-BR"/>
              </w:rPr>
            </w:pPr>
          </w:p>
          <w:p w14:paraId="150BFCEA" w14:textId="2FAD3346" w:rsidR="00E72D60" w:rsidRPr="001A004D" w:rsidRDefault="00E72D60" w:rsidP="009A21CA">
            <w:pPr>
              <w:pStyle w:val="Commarcadores"/>
              <w:numPr>
                <w:ilvl w:val="0"/>
                <w:numId w:val="0"/>
              </w:numPr>
              <w:ind w:left="360" w:hanging="360"/>
              <w:rPr>
                <w:b/>
                <w:lang w:val="pt-BR"/>
              </w:rPr>
            </w:pPr>
            <w:r w:rsidRPr="001A004D">
              <w:rPr>
                <w:b/>
                <w:lang w:val="pt-BR"/>
              </w:rPr>
              <w:t>Faculdade Multivix, Vitória, Espirito Santo</w:t>
            </w:r>
            <w:r w:rsidR="000709CC">
              <w:rPr>
                <w:b/>
                <w:lang w:val="pt-BR"/>
              </w:rPr>
              <w:t xml:space="preserve"> - cursando</w:t>
            </w:r>
          </w:p>
          <w:p w14:paraId="07F252E3" w14:textId="7CC83446" w:rsidR="00E72D60" w:rsidRPr="008A2126" w:rsidRDefault="00E72D60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 xml:space="preserve">Tecnólogo </w:t>
            </w:r>
            <w:r w:rsidR="006138C2" w:rsidRPr="008A2126">
              <w:rPr>
                <w:sz w:val="20"/>
                <w:szCs w:val="20"/>
                <w:lang w:val="pt-BR"/>
              </w:rPr>
              <w:t xml:space="preserve">em </w:t>
            </w:r>
            <w:r w:rsidRPr="008A2126">
              <w:rPr>
                <w:sz w:val="20"/>
                <w:szCs w:val="20"/>
                <w:lang w:val="pt-BR"/>
              </w:rPr>
              <w:t>análise e gerenciamento de sistemas</w:t>
            </w:r>
          </w:p>
          <w:p w14:paraId="76627294" w14:textId="60669B9B" w:rsidR="00E72D60" w:rsidRPr="008A2126" w:rsidRDefault="00E72D60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>Inicio 03/08/2022 (duração de 2 anos)</w:t>
            </w:r>
          </w:p>
          <w:p w14:paraId="5B6C7FB2" w14:textId="33E96995" w:rsidR="004E3CEC" w:rsidRPr="008A2126" w:rsidRDefault="004E3CEC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color w:val="FF0000"/>
                <w:sz w:val="20"/>
                <w:szCs w:val="20"/>
                <w:lang w:val="pt-BR"/>
              </w:rPr>
              <w:t>Cursando</w:t>
            </w:r>
            <w:r w:rsidRPr="008A2126">
              <w:rPr>
                <w:sz w:val="20"/>
                <w:szCs w:val="20"/>
                <w:lang w:val="pt-BR"/>
              </w:rPr>
              <w:t xml:space="preserve"> 1° período</w:t>
            </w:r>
            <w:r w:rsidR="00913584" w:rsidRPr="008A2126">
              <w:rPr>
                <w:sz w:val="20"/>
                <w:szCs w:val="20"/>
                <w:lang w:val="pt-BR"/>
              </w:rPr>
              <w:t xml:space="preserve"> {</w:t>
            </w:r>
          </w:p>
          <w:p w14:paraId="1C845691" w14:textId="20ECCD68" w:rsidR="00913584" w:rsidRPr="008A2126" w:rsidRDefault="00913584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>Algoritmo e Lógica de programação</w:t>
            </w:r>
          </w:p>
          <w:p w14:paraId="3790DC68" w14:textId="0D42531A" w:rsidR="00913584" w:rsidRPr="008A2126" w:rsidRDefault="00913584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>Computação e Sociedade</w:t>
            </w:r>
          </w:p>
          <w:p w14:paraId="447ACAA3" w14:textId="00E544B1" w:rsidR="00913584" w:rsidRPr="008A2126" w:rsidRDefault="00913584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 xml:space="preserve">Comunicação e Expressão - </w:t>
            </w:r>
            <w:r w:rsidR="000332CF" w:rsidRPr="008A2126">
              <w:rPr>
                <w:b/>
                <w:color w:val="00B050"/>
                <w:sz w:val="20"/>
                <w:szCs w:val="20"/>
                <w:lang w:val="pt-BR"/>
              </w:rPr>
              <w:t>Aprovado</w:t>
            </w:r>
          </w:p>
          <w:p w14:paraId="2B61E819" w14:textId="4EF94BEA" w:rsidR="00913584" w:rsidRPr="008A2126" w:rsidRDefault="00913584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 xml:space="preserve">Fundamentos de Hardware - </w:t>
            </w:r>
            <w:r w:rsidR="000332CF" w:rsidRPr="008A2126">
              <w:rPr>
                <w:b/>
                <w:color w:val="00B050"/>
                <w:sz w:val="20"/>
                <w:szCs w:val="20"/>
                <w:lang w:val="pt-BR"/>
              </w:rPr>
              <w:t>Aprovado</w:t>
            </w:r>
          </w:p>
          <w:p w14:paraId="10CF1BAA" w14:textId="2DB2DD9F" w:rsidR="00913584" w:rsidRPr="008A2126" w:rsidRDefault="00913584" w:rsidP="009A21CA">
            <w:pPr>
              <w:pStyle w:val="Commarcadores"/>
              <w:rPr>
                <w:sz w:val="20"/>
                <w:szCs w:val="20"/>
                <w:lang w:val="pt-BR"/>
              </w:rPr>
            </w:pPr>
            <w:r w:rsidRPr="008A2126">
              <w:rPr>
                <w:sz w:val="20"/>
                <w:szCs w:val="20"/>
                <w:lang w:val="pt-BR"/>
              </w:rPr>
              <w:t>}</w:t>
            </w:r>
          </w:p>
          <w:p w14:paraId="433CB8F5" w14:textId="6CA2C1FB" w:rsidR="000709CC" w:rsidRDefault="00E72D60" w:rsidP="00E72D60">
            <w:pPr>
              <w:pStyle w:val="Commarcadores"/>
              <w:numPr>
                <w:ilvl w:val="0"/>
                <w:numId w:val="0"/>
              </w:numPr>
              <w:rPr>
                <w:lang w:val="pt-BR"/>
              </w:rPr>
            </w:pPr>
            <w:r w:rsidRPr="001A004D">
              <w:rPr>
                <w:b/>
                <w:lang w:val="pt-BR"/>
              </w:rPr>
              <w:t>Formação desenvolvedor modern</w:t>
            </w:r>
            <w:r w:rsidR="000709CC">
              <w:rPr>
                <w:b/>
                <w:lang w:val="pt-BR"/>
              </w:rPr>
              <w:t>o - cursando</w:t>
            </w:r>
          </w:p>
          <w:p w14:paraId="5C87B496" w14:textId="5E3A6E76" w:rsidR="00E72D60" w:rsidRPr="00246E85" w:rsidRDefault="00E72D60" w:rsidP="00E72D60">
            <w:pPr>
              <w:pStyle w:val="Commarcadores"/>
              <w:numPr>
                <w:ilvl w:val="0"/>
                <w:numId w:val="0"/>
              </w:numPr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 xml:space="preserve"> </w:t>
            </w:r>
            <w:r w:rsidR="000709CC" w:rsidRPr="00246E85">
              <w:rPr>
                <w:sz w:val="20"/>
                <w:szCs w:val="20"/>
                <w:lang w:val="pt-BR"/>
              </w:rPr>
              <w:t xml:space="preserve">      </w:t>
            </w:r>
            <w:r w:rsidRPr="00246E85">
              <w:rPr>
                <w:sz w:val="20"/>
                <w:szCs w:val="20"/>
                <w:lang w:val="pt-BR"/>
              </w:rPr>
              <w:t xml:space="preserve">http://devsuperior.com.br </w:t>
            </w:r>
          </w:p>
          <w:p w14:paraId="5D27B39C" w14:textId="77777777" w:rsidR="00E72D60" w:rsidRPr="00246E85" w:rsidRDefault="00E72D60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 xml:space="preserve">Início maio de 2022 </w:t>
            </w:r>
          </w:p>
          <w:p w14:paraId="57224EB2" w14:textId="77777777" w:rsidR="00E72D60" w:rsidRPr="00246E85" w:rsidRDefault="00E72D60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Fim maio de 2023</w:t>
            </w:r>
          </w:p>
          <w:p w14:paraId="1D5755D8" w14:textId="53EC583F" w:rsidR="004E3CEC" w:rsidRPr="00246E85" w:rsidRDefault="00B83C23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 xml:space="preserve">Programação </w:t>
            </w:r>
            <w:r w:rsidR="00BB4B14" w:rsidRPr="00246E85">
              <w:rPr>
                <w:sz w:val="20"/>
                <w:szCs w:val="20"/>
                <w:lang w:val="pt-BR"/>
              </w:rPr>
              <w:t>moderna OO</w:t>
            </w:r>
            <w:r w:rsidR="000372FE" w:rsidRPr="00246E85">
              <w:rPr>
                <w:sz w:val="20"/>
                <w:szCs w:val="20"/>
                <w:lang w:val="pt-BR"/>
              </w:rPr>
              <w:t xml:space="preserve"> + Lambda (110h)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</w:t>
            </w:r>
            <w:r w:rsidR="00AF3F39" w:rsidRPr="00246E85">
              <w:rPr>
                <w:b/>
                <w:sz w:val="20"/>
                <w:szCs w:val="20"/>
                <w:lang w:val="pt-BR"/>
              </w:rPr>
              <w:t xml:space="preserve">- </w:t>
            </w:r>
            <w:r w:rsidR="00AF3F39" w:rsidRPr="00246E85">
              <w:rPr>
                <w:b/>
                <w:color w:val="00B050"/>
                <w:sz w:val="20"/>
                <w:szCs w:val="20"/>
                <w:lang w:val="pt-BR"/>
              </w:rPr>
              <w:t>concluído</w:t>
            </w:r>
            <w:r w:rsidR="00AF3F39" w:rsidRPr="00246E85">
              <w:rPr>
                <w:color w:val="00B050"/>
                <w:sz w:val="20"/>
                <w:szCs w:val="20"/>
                <w:lang w:val="pt-BR"/>
              </w:rPr>
              <w:t xml:space="preserve"> </w:t>
            </w:r>
          </w:p>
          <w:p w14:paraId="3F687AAA" w14:textId="22703CA4" w:rsidR="00AF3F39" w:rsidRPr="00246E85" w:rsidRDefault="00E72D60" w:rsidP="00AF3F39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Lógica de programação</w:t>
            </w:r>
            <w:r w:rsidR="00717DB1" w:rsidRPr="00246E85">
              <w:rPr>
                <w:sz w:val="20"/>
                <w:szCs w:val="20"/>
                <w:lang w:val="pt-BR"/>
              </w:rPr>
              <w:t xml:space="preserve"> (100h)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- </w:t>
            </w:r>
            <w:r w:rsidR="00AF3F39" w:rsidRPr="00246E85">
              <w:rPr>
                <w:b/>
                <w:color w:val="00B050"/>
                <w:sz w:val="20"/>
                <w:szCs w:val="20"/>
                <w:lang w:val="pt-BR"/>
              </w:rPr>
              <w:t>concluído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</w:t>
            </w:r>
          </w:p>
          <w:p w14:paraId="46EAC88B" w14:textId="0132693B" w:rsidR="004E3CEC" w:rsidRPr="00246E85" w:rsidRDefault="00E72D60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Git e GitHub</w:t>
            </w:r>
            <w:r w:rsidR="00717DB1" w:rsidRPr="00246E85">
              <w:rPr>
                <w:sz w:val="20"/>
                <w:szCs w:val="20"/>
                <w:lang w:val="pt-BR"/>
              </w:rPr>
              <w:t xml:space="preserve"> (20h)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- </w:t>
            </w:r>
            <w:r w:rsidR="00AF3F39" w:rsidRPr="00246E85">
              <w:rPr>
                <w:b/>
                <w:color w:val="00B050"/>
                <w:sz w:val="20"/>
                <w:szCs w:val="20"/>
                <w:lang w:val="pt-BR"/>
              </w:rPr>
              <w:t xml:space="preserve">concluído </w:t>
            </w:r>
          </w:p>
          <w:p w14:paraId="57CBCB08" w14:textId="29A32F7B" w:rsidR="004E3CEC" w:rsidRPr="00246E85" w:rsidRDefault="00E72D60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HTML e CSS</w:t>
            </w:r>
            <w:r w:rsidR="00717DB1" w:rsidRPr="00246E85">
              <w:rPr>
                <w:sz w:val="20"/>
                <w:szCs w:val="20"/>
                <w:lang w:val="pt-BR"/>
              </w:rPr>
              <w:t xml:space="preserve"> (40h)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</w:t>
            </w:r>
            <w:r w:rsidR="00AF3F39" w:rsidRPr="00246E85">
              <w:rPr>
                <w:b/>
                <w:color w:val="00B050"/>
                <w:sz w:val="20"/>
                <w:szCs w:val="20"/>
                <w:lang w:val="pt-BR"/>
              </w:rPr>
              <w:t>- concluído</w:t>
            </w:r>
            <w:r w:rsidR="00AF3F39" w:rsidRPr="00246E85">
              <w:rPr>
                <w:color w:val="00B050"/>
                <w:sz w:val="20"/>
                <w:szCs w:val="20"/>
                <w:lang w:val="pt-BR"/>
              </w:rPr>
              <w:t xml:space="preserve"> </w:t>
            </w:r>
          </w:p>
          <w:p w14:paraId="1A397A7B" w14:textId="588A3723" w:rsidR="004E3CEC" w:rsidRPr="00246E85" w:rsidRDefault="00E72D60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 xml:space="preserve">Banco de </w:t>
            </w:r>
            <w:r w:rsidR="007806EA" w:rsidRPr="00246E85">
              <w:rPr>
                <w:sz w:val="20"/>
                <w:szCs w:val="20"/>
                <w:lang w:val="pt-BR"/>
              </w:rPr>
              <w:t>dados (</w:t>
            </w:r>
            <w:r w:rsidR="00717DB1" w:rsidRPr="00246E85">
              <w:rPr>
                <w:sz w:val="20"/>
                <w:szCs w:val="20"/>
                <w:lang w:val="pt-BR"/>
              </w:rPr>
              <w:t>70h)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- </w:t>
            </w:r>
            <w:r w:rsidR="00AF3F39" w:rsidRPr="00246E85">
              <w:rPr>
                <w:b/>
                <w:color w:val="00B050"/>
                <w:sz w:val="20"/>
                <w:szCs w:val="20"/>
                <w:lang w:val="pt-BR"/>
              </w:rPr>
              <w:t>concluído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</w:t>
            </w:r>
          </w:p>
          <w:p w14:paraId="396BF330" w14:textId="13185A0F" w:rsidR="00AF3F39" w:rsidRPr="00246E85" w:rsidRDefault="00E72D60" w:rsidP="00AF3F39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Java Script</w:t>
            </w:r>
            <w:r w:rsidR="000372FE" w:rsidRPr="00246E85">
              <w:rPr>
                <w:sz w:val="20"/>
                <w:szCs w:val="20"/>
                <w:lang w:val="pt-BR"/>
              </w:rPr>
              <w:t xml:space="preserve"> (60h)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</w:t>
            </w:r>
          </w:p>
          <w:p w14:paraId="5B4C9D1D" w14:textId="5EC1D28C" w:rsidR="004E3CEC" w:rsidRPr="00246E85" w:rsidRDefault="00E72D60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Análise de sistemas</w:t>
            </w:r>
            <w:r w:rsidR="000372FE" w:rsidRPr="00246E85">
              <w:rPr>
                <w:sz w:val="20"/>
                <w:szCs w:val="20"/>
                <w:lang w:val="pt-BR"/>
              </w:rPr>
              <w:t xml:space="preserve"> (60h)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- </w:t>
            </w:r>
            <w:r w:rsidR="00AF3F39" w:rsidRPr="00043A15">
              <w:rPr>
                <w:b/>
                <w:color w:val="FF0000"/>
                <w:sz w:val="20"/>
                <w:szCs w:val="20"/>
                <w:lang w:val="pt-BR"/>
              </w:rPr>
              <w:t>cursando</w:t>
            </w:r>
          </w:p>
          <w:p w14:paraId="276253E3" w14:textId="6400B8D0" w:rsidR="004E3CEC" w:rsidRPr="00246E85" w:rsidRDefault="00246E85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Ambiente</w:t>
            </w:r>
            <w:r w:rsidR="00E72D60" w:rsidRPr="00246E85">
              <w:rPr>
                <w:sz w:val="20"/>
                <w:szCs w:val="20"/>
                <w:lang w:val="pt-BR"/>
              </w:rPr>
              <w:t xml:space="preserve"> de desenvolvimento</w:t>
            </w:r>
            <w:r w:rsidR="000372FE" w:rsidRPr="00246E85">
              <w:rPr>
                <w:sz w:val="20"/>
                <w:szCs w:val="20"/>
                <w:lang w:val="pt-BR"/>
              </w:rPr>
              <w:t xml:space="preserve"> (30h)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</w:t>
            </w:r>
          </w:p>
          <w:p w14:paraId="73119959" w14:textId="351ECEE9" w:rsidR="004E3CEC" w:rsidRPr="00246E85" w:rsidRDefault="00E72D60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Back end.</w:t>
            </w:r>
            <w:r w:rsidR="000372FE" w:rsidRPr="00246E85">
              <w:rPr>
                <w:sz w:val="20"/>
                <w:szCs w:val="20"/>
                <w:lang w:val="pt-BR"/>
              </w:rPr>
              <w:t xml:space="preserve"> (80h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) </w:t>
            </w:r>
          </w:p>
          <w:p w14:paraId="5A31F980" w14:textId="13C74D4F" w:rsidR="00E72D60" w:rsidRPr="00246E85" w:rsidRDefault="00E72D60" w:rsidP="00E72D60">
            <w:pPr>
              <w:pStyle w:val="Commarcadores"/>
              <w:rPr>
                <w:sz w:val="20"/>
                <w:szCs w:val="20"/>
                <w:lang w:val="pt-BR"/>
              </w:rPr>
            </w:pPr>
            <w:r w:rsidRPr="00246E85">
              <w:rPr>
                <w:sz w:val="20"/>
                <w:szCs w:val="20"/>
                <w:lang w:val="pt-BR"/>
              </w:rPr>
              <w:t>Front end.</w:t>
            </w:r>
            <w:r w:rsidR="000372FE" w:rsidRPr="00246E85">
              <w:rPr>
                <w:sz w:val="20"/>
                <w:szCs w:val="20"/>
                <w:lang w:val="pt-BR"/>
              </w:rPr>
              <w:t xml:space="preserve"> (80h)</w:t>
            </w:r>
            <w:r w:rsidR="00AF3F39" w:rsidRPr="00246E85">
              <w:rPr>
                <w:sz w:val="20"/>
                <w:szCs w:val="20"/>
                <w:lang w:val="pt-BR"/>
              </w:rPr>
              <w:t xml:space="preserve"> </w:t>
            </w:r>
          </w:p>
          <w:p w14:paraId="47728290" w14:textId="34F21CA3" w:rsidR="00FD5ED1" w:rsidRPr="00FD5ED1" w:rsidRDefault="00FD5ED1" w:rsidP="00FD5ED1">
            <w:pPr>
              <w:widowControl/>
              <w:autoSpaceDE/>
              <w:autoSpaceDN/>
              <w:adjustRightInd/>
              <w:spacing w:before="192" w:after="192" w:line="240" w:lineRule="auto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 w:rsidRPr="00FD5ED1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val="pt-BR" w:eastAsia="pt-BR"/>
              </w:rPr>
              <w:lastRenderedPageBreak/>
              <w:t>Cursos</w:t>
            </w:r>
            <w:r w:rsidR="004E3CEC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val="pt-BR" w:eastAsia="pt-BR"/>
              </w:rPr>
              <w:t xml:space="preserve"> concluídos</w:t>
            </w:r>
            <w:r w:rsidRPr="00FD5ED1">
              <w:rPr>
                <w:rFonts w:ascii="Helvetica" w:eastAsia="Times New Roman" w:hAnsi="Helvetica" w:cs="Helvetica"/>
                <w:b/>
                <w:bCs/>
                <w:color w:val="333333"/>
                <w:sz w:val="24"/>
                <w:szCs w:val="24"/>
                <w:lang w:val="pt-BR" w:eastAsia="pt-BR"/>
              </w:rPr>
              <w:t>:</w:t>
            </w:r>
          </w:p>
          <w:p w14:paraId="51F3B89E" w14:textId="77777777" w:rsidR="002B4238" w:rsidRPr="00586A0B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Informática básica: Word, Excel, Power Point, Corel Draw, Internet, Digitação, Montagem e Manutenção de microcomputadores.</w:t>
            </w:r>
          </w:p>
          <w:p w14:paraId="0DFE60E4" w14:textId="77777777" w:rsidR="002B4238" w:rsidRPr="00586A0B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Curso de injeção eletrônica avançada: Sistema flex e acelerador eletrônico, eficiência catalítica, treinamento em diagnostico eletro/eletrônico Bosch, curso de cambio dualogic e sistema locker fiat.</w:t>
            </w:r>
          </w:p>
          <w:p w14:paraId="72D7B5FC" w14:textId="77777777" w:rsidR="002B4238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Elétrica básica, elétrica automotiva – SENAI</w:t>
            </w:r>
          </w:p>
          <w:p w14:paraId="586D765D" w14:textId="77777777" w:rsidR="002B4238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</w:pPr>
            <w:r w:rsidRPr="008651A4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Recepção e segurança</w:t>
            </w: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 xml:space="preserve"> em portarias – SENAC</w:t>
            </w:r>
          </w:p>
          <w:p w14:paraId="7A62A453" w14:textId="77777777" w:rsidR="002B4238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Programação orientada a objetos – Digital Innovation One</w:t>
            </w:r>
          </w:p>
          <w:p w14:paraId="3546FC7D" w14:textId="77777777" w:rsidR="002B4238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Tratamento de exceções em Java – Digital Innovation One</w:t>
            </w:r>
          </w:p>
          <w:p w14:paraId="7F511675" w14:textId="77777777" w:rsidR="002B4238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Criando um banco digital com Java e orientação a objetos – Digital Innovation One</w:t>
            </w:r>
          </w:p>
          <w:p w14:paraId="64D7788B" w14:textId="77777777" w:rsidR="002B4238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Debugging Java – Digital Innovation One</w:t>
            </w:r>
          </w:p>
          <w:p w14:paraId="39385805" w14:textId="77777777" w:rsidR="002B4238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Estruturas de repetição e Arrays em Java – Digital Innovation One</w:t>
            </w:r>
          </w:p>
          <w:p w14:paraId="41958465" w14:textId="77777777" w:rsidR="002B4238" w:rsidRPr="008734D9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 w:rsidRPr="008734D9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Lógica condicional e controle de fluxos em Java – Digital Innovation One</w:t>
            </w:r>
          </w:p>
          <w:p w14:paraId="2004E299" w14:textId="77777777" w:rsidR="002B4238" w:rsidRPr="008734D9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 xml:space="preserve">Entendendo métodos Java - </w:t>
            </w:r>
            <w:r w:rsidRPr="008734D9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Digital Innovation One</w:t>
            </w:r>
          </w:p>
          <w:p w14:paraId="7675BB21" w14:textId="77777777" w:rsidR="002B4238" w:rsidRPr="008734D9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Variáveis, tipos de dados e operadores matemáticos em Java -</w:t>
            </w:r>
            <w:r w:rsidRPr="008734D9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 xml:space="preserve"> Digital Innovation On</w:t>
            </w: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e</w:t>
            </w:r>
          </w:p>
          <w:p w14:paraId="1D98DFFF" w14:textId="77777777" w:rsidR="002B4238" w:rsidRPr="008734D9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 xml:space="preserve">Dominando IDEs Java - </w:t>
            </w:r>
            <w:r w:rsidRPr="008734D9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Digital Innovation One</w:t>
            </w:r>
          </w:p>
          <w:p w14:paraId="0CD5E89F" w14:textId="77777777" w:rsidR="002B4238" w:rsidRPr="008734D9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 xml:space="preserve">Introdução ao ecossistema e documentação Java - </w:t>
            </w:r>
            <w:r w:rsidRPr="008734D9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Digital Innovation One</w:t>
            </w:r>
          </w:p>
          <w:p w14:paraId="0549CAF8" w14:textId="77777777" w:rsidR="002B4238" w:rsidRPr="008734D9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 xml:space="preserve">Introdução Git e GitHub - </w:t>
            </w:r>
            <w:r w:rsidRPr="008734D9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Digital Innovation One</w:t>
            </w:r>
          </w:p>
          <w:p w14:paraId="7AFC5033" w14:textId="77777777" w:rsidR="002B4238" w:rsidRPr="008734D9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 xml:space="preserve">Estruturas de dados e algoritmos - </w:t>
            </w:r>
            <w:r w:rsidRPr="008734D9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Digital Innovation One</w:t>
            </w:r>
          </w:p>
          <w:p w14:paraId="3C9DB900" w14:textId="77777777" w:rsidR="002B4238" w:rsidRPr="008734D9" w:rsidRDefault="002B4238" w:rsidP="002B4238">
            <w:pPr>
              <w:widowControl/>
              <w:numPr>
                <w:ilvl w:val="0"/>
                <w:numId w:val="16"/>
              </w:numPr>
              <w:tabs>
                <w:tab w:val="clear" w:pos="720"/>
                <w:tab w:val="num" w:pos="644"/>
              </w:tabs>
              <w:autoSpaceDE/>
              <w:autoSpaceDN/>
              <w:adjustRightInd/>
              <w:spacing w:before="100" w:beforeAutospacing="1" w:after="100" w:afterAutospacing="1" w:line="240" w:lineRule="auto"/>
              <w:ind w:left="644"/>
              <w:rPr>
                <w:rFonts w:ascii="Helvetica" w:eastAsia="Times New Roman" w:hAnsi="Helvetica" w:cs="Helvetica"/>
                <w:color w:val="333333"/>
                <w:sz w:val="24"/>
                <w:szCs w:val="24"/>
                <w:lang w:val="pt-BR"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 xml:space="preserve">Lógica de programação essencial - </w:t>
            </w:r>
            <w:r w:rsidRPr="008734D9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val="pt-BR" w:eastAsia="pt-BR"/>
              </w:rPr>
              <w:t>Digital Innovation One</w:t>
            </w:r>
          </w:p>
          <w:p w14:paraId="7EE896D4" w14:textId="3BEF3B80" w:rsidR="00FD5ED1" w:rsidRDefault="00FD5ED1" w:rsidP="00FD5ED1">
            <w:pPr>
              <w:rPr>
                <w:lang w:val="pt-BR"/>
              </w:rPr>
            </w:pPr>
          </w:p>
          <w:sdt>
            <w:sdtPr>
              <w:rPr>
                <w:rFonts w:asciiTheme="majorHAnsi" w:hAnsiTheme="majorHAnsi" w:cs="Calibri"/>
                <w:color w:val="0072C7"/>
                <w:lang w:val="pt-BR"/>
              </w:rPr>
              <w:id w:val="1196195576"/>
              <w:placeholder>
                <w:docPart w:val="55D81D3C8ACF415DBF9FA22A8CB14574"/>
              </w:placeholder>
              <w:temporary/>
              <w:showingPlcHdr/>
              <w15:appearance w15:val="hidden"/>
            </w:sdtPr>
            <w:sdtEndPr/>
            <w:sdtContent>
              <w:p w14:paraId="541B9097" w14:textId="6E874719" w:rsidR="003D1B71" w:rsidRPr="00550489" w:rsidRDefault="003D1B71" w:rsidP="00AC6C7E">
                <w:pPr>
                  <w:pStyle w:val="Ttulo2"/>
                  <w:rPr>
                    <w:rFonts w:asciiTheme="majorHAnsi" w:hAnsiTheme="majorHAnsi" w:cs="Calibri"/>
                    <w:color w:val="0072C7"/>
                    <w:lang w:val="pt-BR"/>
                  </w:rPr>
                </w:pPr>
                <w:r w:rsidRPr="00550489">
                  <w:rPr>
                    <w:rFonts w:asciiTheme="majorHAnsi" w:hAnsiTheme="majorHAnsi" w:cs="Calibri"/>
                    <w:lang w:val="pt-BR" w:bidi="pt-BR"/>
                  </w:rPr>
                  <w:t>Experiência</w:t>
                </w:r>
              </w:p>
            </w:sdtContent>
          </w:sdt>
          <w:p w14:paraId="4086CED1" w14:textId="6A975856" w:rsidR="00E72D60" w:rsidRDefault="00E72D60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sz w:val="24"/>
                <w:szCs w:val="24"/>
                <w:lang w:eastAsia="pt-BR"/>
              </w:rPr>
            </w:pPr>
            <w:r w:rsidRPr="00E72D60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sz w:val="24"/>
                <w:szCs w:val="24"/>
                <w:lang w:eastAsia="pt-BR"/>
              </w:rPr>
              <w:t>●Farmácias e Drogaria Avenida LTDA.</w:t>
            </w:r>
          </w:p>
          <w:p w14:paraId="4B24D7C6" w14:textId="7691C375" w:rsidR="00B6055D" w:rsidRPr="00B6055D" w:rsidRDefault="00B6055D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 w:rsidRPr="00B6055D"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Admissão: 01 de março de 2004</w:t>
            </w:r>
          </w:p>
          <w:p w14:paraId="510445DB" w14:textId="7BD2F75B" w:rsidR="00B6055D" w:rsidRPr="00B6055D" w:rsidRDefault="00B6055D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 w:rsidRPr="00B6055D"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Demissão: 01 de março de 2006</w:t>
            </w:r>
          </w:p>
          <w:p w14:paraId="67684D1A" w14:textId="1D3E42E2" w:rsidR="00B6055D" w:rsidRPr="00B6055D" w:rsidRDefault="00B6055D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 w:rsidRPr="00B6055D"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Função: Office Boy</w:t>
            </w:r>
          </w:p>
          <w:p w14:paraId="10EF1982" w14:textId="42944522" w:rsidR="00FD5ED1" w:rsidRPr="00B6055D" w:rsidRDefault="00B6055D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 w:rsidRPr="00B6055D"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Obs.: Experiência no atendimento ao cliente e controle de estoque.</w:t>
            </w:r>
          </w:p>
          <w:p w14:paraId="4D2CF5C7" w14:textId="77777777" w:rsidR="00B6055D" w:rsidRDefault="00B6055D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</w:pPr>
          </w:p>
          <w:p w14:paraId="55BBAD50" w14:textId="50DDB79F" w:rsidR="00E72D60" w:rsidRDefault="00E72D60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</w:pPr>
            <w:r w:rsidRPr="00E72D60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t xml:space="preserve">● Quality Plus </w:t>
            </w:r>
            <w:r w:rsidR="009C45BB" w:rsidRPr="00E72D60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t>Moto boy</w:t>
            </w:r>
          </w:p>
          <w:p w14:paraId="64DA30EA" w14:textId="4341DB98" w:rsidR="00B6055D" w:rsidRDefault="00B6055D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Admissão: 01 de setembro de 2006</w:t>
            </w:r>
          </w:p>
          <w:p w14:paraId="509229FD" w14:textId="25CD66E7" w:rsidR="00B6055D" w:rsidRDefault="00B6055D" w:rsidP="00B6055D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Demissão: 01 de fevereiro de 2010</w:t>
            </w:r>
          </w:p>
          <w:p w14:paraId="159CBC20" w14:textId="100B8BDD" w:rsidR="00E72D60" w:rsidRDefault="00B6055D" w:rsidP="00B6055D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eastAsia="pt-BR"/>
              </w:rPr>
              <w:t>Função: Moto boy</w:t>
            </w:r>
          </w:p>
          <w:p w14:paraId="59674803" w14:textId="77777777" w:rsidR="00B6055D" w:rsidRPr="00FD5ED1" w:rsidRDefault="00B6055D" w:rsidP="00B6055D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eastAsia="pt-BR"/>
              </w:rPr>
            </w:pPr>
          </w:p>
          <w:p w14:paraId="38E9E2C7" w14:textId="260157F5" w:rsidR="00E72D60" w:rsidRDefault="00E72D60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</w:pPr>
            <w:r w:rsidRPr="00E72D60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lastRenderedPageBreak/>
              <w:t>● Copacar</w:t>
            </w:r>
          </w:p>
          <w:p w14:paraId="1C980E19" w14:textId="20DB9D66" w:rsidR="00B6055D" w:rsidRDefault="00B6055D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Admissão: 01 de dezembro 2010</w:t>
            </w:r>
          </w:p>
          <w:p w14:paraId="24322022" w14:textId="035BC5F6" w:rsidR="00B6055D" w:rsidRDefault="00B6055D" w:rsidP="00B6055D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Demissão: 02 de janeiro de 2012</w:t>
            </w:r>
          </w:p>
          <w:p w14:paraId="72C612DB" w14:textId="33A13A4F" w:rsidR="00B6055D" w:rsidRPr="00FD5ED1" w:rsidRDefault="00B6055D" w:rsidP="00B6055D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Função: Auxiliar de mecânico</w:t>
            </w:r>
          </w:p>
          <w:p w14:paraId="49A7EBBD" w14:textId="3610960C" w:rsidR="00E72D60" w:rsidRPr="00495AA3" w:rsidRDefault="00E72D60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color w:val="333333"/>
                <w:lang w:eastAsia="pt-BR"/>
              </w:rPr>
            </w:pPr>
          </w:p>
          <w:p w14:paraId="4A0B8342" w14:textId="4B46C097" w:rsidR="00E72D60" w:rsidRDefault="00E72D60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</w:pPr>
            <w:r w:rsidRPr="00E72D60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t>● Tucano Auto Pecas</w:t>
            </w:r>
          </w:p>
          <w:p w14:paraId="74573D2A" w14:textId="0E5574F5" w:rsidR="00B6055D" w:rsidRDefault="00B6055D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Admissão: 01 de fevereiro de 2012</w:t>
            </w:r>
          </w:p>
          <w:p w14:paraId="7F748902" w14:textId="711C17AC" w:rsidR="00B6055D" w:rsidRDefault="00B6055D" w:rsidP="00B6055D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Demissão: 01 de abril de 2014</w:t>
            </w:r>
          </w:p>
          <w:p w14:paraId="5DC526DB" w14:textId="4C99C3D5" w:rsidR="00B6055D" w:rsidRDefault="00B6055D" w:rsidP="00B6055D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Função: Vendedor/</w:t>
            </w:r>
            <w:r w:rsidR="00F34441"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Mecânico</w:t>
            </w:r>
          </w:p>
          <w:p w14:paraId="5D187ECB" w14:textId="69D00CD6" w:rsidR="00E72D60" w:rsidRDefault="00F34441" w:rsidP="00F34441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bdr w:val="single" w:sz="6" w:space="0" w:color="E7EAED" w:frame="1"/>
                <w:shd w:val="clear" w:color="auto" w:fill="F3F4F4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Obs.: do tempo que prestei serviço, um ano foi atuando como vendedor.</w:t>
            </w:r>
            <w:r w:rsidRPr="00FD5ED1"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bdr w:val="single" w:sz="6" w:space="0" w:color="E7EAED" w:frame="1"/>
                <w:shd w:val="clear" w:color="auto" w:fill="F3F4F4"/>
                <w:lang w:eastAsia="pt-BR"/>
              </w:rPr>
              <w:t xml:space="preserve"> </w:t>
            </w:r>
          </w:p>
          <w:p w14:paraId="6D8959B6" w14:textId="77777777" w:rsidR="00F34441" w:rsidRPr="00FD5ED1" w:rsidRDefault="00F34441" w:rsidP="00F34441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eastAsia="pt-BR"/>
              </w:rPr>
            </w:pPr>
          </w:p>
          <w:p w14:paraId="0FC5279D" w14:textId="7BF8A926" w:rsidR="00E72D60" w:rsidRDefault="00E72D60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</w:pPr>
            <w:r w:rsidRPr="00E72D60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t>●Pará Centro Automotivo</w:t>
            </w:r>
          </w:p>
          <w:p w14:paraId="0D7E1E81" w14:textId="6ADC2B3C" w:rsidR="00F34441" w:rsidRDefault="00F34441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 w:rsidRPr="00F34441"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Admissão</w:t>
            </w: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: 01 de maio de 2014</w:t>
            </w:r>
          </w:p>
          <w:p w14:paraId="1B737DAF" w14:textId="7E583447" w:rsidR="00F34441" w:rsidRDefault="00F34441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Demissão: 10 de agosto de 2015</w:t>
            </w:r>
          </w:p>
          <w:p w14:paraId="5EE116C1" w14:textId="63B49CA9" w:rsidR="00E72D60" w:rsidRDefault="00F34441" w:rsidP="00F34441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 xml:space="preserve">Função: Mecânico </w:t>
            </w:r>
            <w:r w:rsidR="00DC56B7"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Automotivo</w:t>
            </w:r>
          </w:p>
          <w:p w14:paraId="7F41B351" w14:textId="77777777" w:rsidR="00F34441" w:rsidRPr="00FD5ED1" w:rsidRDefault="00F34441" w:rsidP="00F34441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color w:val="333333"/>
                <w:sz w:val="20"/>
                <w:szCs w:val="20"/>
                <w:lang w:eastAsia="pt-BR"/>
              </w:rPr>
            </w:pPr>
          </w:p>
          <w:p w14:paraId="7C32D15C" w14:textId="79585C40" w:rsidR="00E72D60" w:rsidRDefault="00E72D60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</w:pPr>
            <w:r w:rsidRPr="00E72D60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t xml:space="preserve">● BM Car. </w:t>
            </w:r>
            <w:r w:rsidR="00776F4F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t>Centro Automotivo</w:t>
            </w:r>
          </w:p>
          <w:p w14:paraId="26943B7B" w14:textId="7BB989BF" w:rsidR="00F34441" w:rsidRDefault="00F34441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Admissão: 01 de setembro de 2015</w:t>
            </w:r>
          </w:p>
          <w:p w14:paraId="17E65EE6" w14:textId="27829A20" w:rsidR="00F34441" w:rsidRDefault="00F34441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Demissão: 01 de abril</w:t>
            </w:r>
            <w:r w:rsidR="00DC56B7"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 xml:space="preserve"> de 2017</w:t>
            </w:r>
          </w:p>
          <w:p w14:paraId="62C769FE" w14:textId="5F238D2D" w:rsidR="00DC56B7" w:rsidRDefault="00DC56B7" w:rsidP="00DC56B7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Função: Mecânico Automotivo</w:t>
            </w:r>
          </w:p>
          <w:p w14:paraId="71EBD2FB" w14:textId="77777777" w:rsidR="00DC56B7" w:rsidRDefault="00DC56B7" w:rsidP="00DC56B7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</w:p>
          <w:p w14:paraId="2CBCA388" w14:textId="33219D97" w:rsidR="00E72D60" w:rsidRDefault="00E72D60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</w:pPr>
            <w:r w:rsidRPr="00E72D60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t xml:space="preserve">● BM Car. </w:t>
            </w:r>
            <w:r w:rsidR="00776F4F">
              <w:rPr>
                <w:rFonts w:asciiTheme="minorHAnsi" w:eastAsia="Times New Roman" w:hAnsiTheme="minorHAnsi" w:cstheme="minorHAnsi"/>
                <w:b/>
                <w:bCs/>
                <w:i/>
                <w:iCs/>
                <w:color w:val="333333"/>
                <w:lang w:eastAsia="pt-BR"/>
              </w:rPr>
              <w:t>Centro Automotivo</w:t>
            </w:r>
          </w:p>
          <w:p w14:paraId="44F31638" w14:textId="69A8AE31" w:rsidR="00DC56B7" w:rsidRDefault="00DC56B7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Admissão: 01 de maio de 2019</w:t>
            </w:r>
          </w:p>
          <w:p w14:paraId="072F85FD" w14:textId="4B4D0DA3" w:rsidR="00DC56B7" w:rsidRDefault="00DC56B7" w:rsidP="00E72D60">
            <w:pPr>
              <w:spacing w:before="192" w:after="192" w:line="240" w:lineRule="auto"/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Atualmente trabalho na empresa</w:t>
            </w:r>
          </w:p>
          <w:p w14:paraId="5FE59E17" w14:textId="7E28D9CF" w:rsidR="00E72D60" w:rsidRPr="00FD5ED1" w:rsidRDefault="00DC56B7" w:rsidP="00DC56B7">
            <w:pPr>
              <w:spacing w:before="192" w:after="192" w:line="240" w:lineRule="auto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i/>
                <w:iCs/>
                <w:color w:val="333333"/>
                <w:sz w:val="20"/>
                <w:szCs w:val="20"/>
                <w:lang w:eastAsia="pt-BR"/>
              </w:rPr>
              <w:t>Função: Mecânico Automotivo, alinhador e eletricista automotivo.</w:t>
            </w:r>
          </w:p>
          <w:p w14:paraId="06EEB891" w14:textId="77777777" w:rsidR="00D25CC7" w:rsidRPr="00291D02" w:rsidRDefault="00D25CC7" w:rsidP="00D25CC7">
            <w:pPr>
              <w:pStyle w:val="Commarcadores"/>
              <w:numPr>
                <w:ilvl w:val="0"/>
                <w:numId w:val="0"/>
              </w:numPr>
              <w:rPr>
                <w:lang w:val="pt-BR"/>
              </w:rPr>
            </w:pPr>
          </w:p>
          <w:p w14:paraId="0F2B4ED9" w14:textId="77777777" w:rsidR="000C7482" w:rsidRPr="00291D02" w:rsidRDefault="000C7482" w:rsidP="00AC6C7E">
            <w:pPr>
              <w:rPr>
                <w:sz w:val="24"/>
                <w:szCs w:val="24"/>
                <w:lang w:val="pt-BR"/>
              </w:rPr>
            </w:pPr>
          </w:p>
        </w:tc>
      </w:tr>
      <w:tr w:rsidR="003D1B71" w:rsidRPr="00291D02" w14:paraId="1BB6A420" w14:textId="77777777" w:rsidTr="003D1B71">
        <w:trPr>
          <w:trHeight w:val="1164"/>
        </w:trPr>
        <w:tc>
          <w:tcPr>
            <w:tcW w:w="720" w:type="dxa"/>
          </w:tcPr>
          <w:p w14:paraId="439A67D0" w14:textId="77777777"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14:paraId="158D69E3" w14:textId="77777777" w:rsidR="003D1B71" w:rsidRPr="00291D02" w:rsidRDefault="003D1B71">
            <w:pPr>
              <w:pStyle w:val="Corpodetexto"/>
              <w:kinsoku w:val="0"/>
              <w:overflowPunct w:val="0"/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  <w:vMerge/>
          </w:tcPr>
          <w:p w14:paraId="6D23DC57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13C8DC43" w14:textId="77777777" w:rsidR="003D1B71" w:rsidRPr="00291D02" w:rsidRDefault="003D1B71" w:rsidP="00222466">
            <w:pPr>
              <w:rPr>
                <w:lang w:val="pt-BR"/>
              </w:rPr>
            </w:pPr>
          </w:p>
        </w:tc>
      </w:tr>
      <w:tr w:rsidR="003D1B71" w:rsidRPr="00291D02" w14:paraId="172C4FE6" w14:textId="77777777" w:rsidTr="003D1B71">
        <w:trPr>
          <w:trHeight w:val="543"/>
        </w:trPr>
        <w:tc>
          <w:tcPr>
            <w:tcW w:w="720" w:type="dxa"/>
          </w:tcPr>
          <w:p w14:paraId="48C3126D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EA6BF47" w14:textId="77777777" w:rsidR="003D1B71" w:rsidRPr="00291D02" w:rsidRDefault="003D1B71" w:rsidP="006D79A8">
            <w:pPr>
              <w:pStyle w:val="Informaes"/>
              <w:jc w:val="center"/>
              <w:rPr>
                <w:rStyle w:val="Forte"/>
                <w:b w:val="0"/>
                <w:bCs w:val="0"/>
                <w:color w:val="666666"/>
                <w:lang w:val="pt-BR"/>
              </w:rPr>
            </w:pPr>
            <w:r w:rsidRPr="00291D02">
              <w:rPr>
                <w:noProof/>
                <w:lang w:val="pt-BR" w:eastAsia="pt-BR"/>
              </w:rPr>
              <mc:AlternateContent>
                <mc:Choice Requires="wpg">
                  <w:drawing>
                    <wp:inline distT="0" distB="0" distL="0" distR="0" wp14:anchorId="0D3B1349" wp14:editId="2E5FA17A">
                      <wp:extent cx="337185" cy="333375"/>
                      <wp:effectExtent l="0" t="0" r="5715" b="9525"/>
                      <wp:docPr id="21" name="Grupo 21" descr="Íco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v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m 23" descr="Íco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289E0926" id="Grupo 21" o:spid="_x0000_s1026" alt="Íco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">
                      <v:shape id="Forma Liv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23" o:spid="_x0000_s1028" type="#_x0000_t75" alt="Íco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Íco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E050545" w14:textId="77777777" w:rsidR="003D1B71" w:rsidRPr="00291D02" w:rsidRDefault="00D25CC7" w:rsidP="00380FD1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Av. dos Expedicionários n250 apto 102 A2</w:t>
            </w:r>
          </w:p>
          <w:p w14:paraId="01A8194A" w14:textId="77777777" w:rsidR="003D1B71" w:rsidRPr="00291D02" w:rsidRDefault="00D25CC7" w:rsidP="00D25CC7">
            <w:pPr>
              <w:pStyle w:val="Informaes"/>
              <w:rPr>
                <w:lang w:val="pt-BR"/>
              </w:rPr>
            </w:pPr>
            <w:r>
              <w:rPr>
                <w:lang w:val="pt-BR"/>
              </w:rPr>
              <w:t>Vitória, Espirito Santo, CEP 29090-490</w:t>
            </w:r>
          </w:p>
        </w:tc>
        <w:tc>
          <w:tcPr>
            <w:tcW w:w="423" w:type="dxa"/>
            <w:vMerge/>
          </w:tcPr>
          <w:p w14:paraId="28DECA9B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060F61EC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1682567B" w14:textId="77777777" w:rsidTr="003D1B71">
        <w:trPr>
          <w:trHeight w:val="183"/>
        </w:trPr>
        <w:tc>
          <w:tcPr>
            <w:tcW w:w="720" w:type="dxa"/>
          </w:tcPr>
          <w:p w14:paraId="1A01EC62" w14:textId="77777777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6D621D0" w14:textId="77777777" w:rsidR="003D1B71" w:rsidRPr="00291D02" w:rsidRDefault="003D1B71" w:rsidP="00222466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6FDBFF37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65DAD09F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08835FB8" w14:textId="77777777" w:rsidTr="003D1B71">
        <w:trPr>
          <w:trHeight w:val="624"/>
        </w:trPr>
        <w:tc>
          <w:tcPr>
            <w:tcW w:w="720" w:type="dxa"/>
          </w:tcPr>
          <w:p w14:paraId="213C63AF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4C8F07D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pt-BR" w:eastAsia="pt-BR"/>
              </w:rPr>
              <mc:AlternateContent>
                <mc:Choice Requires="wpg">
                  <w:drawing>
                    <wp:inline distT="0" distB="0" distL="0" distR="0" wp14:anchorId="25C28383" wp14:editId="323C094A">
                      <wp:extent cx="337820" cy="337185"/>
                      <wp:effectExtent l="0" t="0" r="5080" b="5715"/>
                      <wp:docPr id="22" name="Grupo 22" descr="ícone de telef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v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m 28" descr="Ícone de telef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491C126B" id="Grupo 22" o:spid="_x0000_s1026" alt="ícone de telef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">
                      <v:shape id="Forma Liv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28" o:spid="_x0000_s1028" type="#_x0000_t75" alt="Ícone de telef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Ícone de telef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BBEC2ED" w14:textId="77777777" w:rsidR="003D1B71" w:rsidRPr="00E72D60" w:rsidRDefault="00E72D60" w:rsidP="00D25CC7">
            <w:pPr>
              <w:pStyle w:val="Informaes"/>
              <w:rPr>
                <w:rFonts w:asciiTheme="minorHAnsi" w:hAnsiTheme="minorHAnsi" w:cstheme="minorHAnsi"/>
                <w:szCs w:val="20"/>
                <w:lang w:val="pt-BR"/>
              </w:rPr>
            </w:pPr>
            <w:r w:rsidRPr="00E72D60">
              <w:rPr>
                <w:rFonts w:asciiTheme="minorHAnsi" w:eastAsia="Times New Roman" w:hAnsiTheme="minorHAnsi" w:cstheme="minorHAnsi"/>
                <w:color w:val="333333"/>
                <w:szCs w:val="20"/>
                <w:lang w:eastAsia="pt-BR"/>
              </w:rPr>
              <w:t>(27) 99946-8598 (WhatsApp / Vivo)</w:t>
            </w:r>
          </w:p>
        </w:tc>
        <w:tc>
          <w:tcPr>
            <w:tcW w:w="423" w:type="dxa"/>
            <w:vMerge/>
          </w:tcPr>
          <w:p w14:paraId="7048DDEE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3676D984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783F83C0" w14:textId="77777777" w:rsidTr="003D1B71">
        <w:trPr>
          <w:trHeight w:val="183"/>
        </w:trPr>
        <w:tc>
          <w:tcPr>
            <w:tcW w:w="720" w:type="dxa"/>
          </w:tcPr>
          <w:p w14:paraId="32FBC340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F7E4AEF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2B0DA71D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45D0D9C7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0C136158" w14:textId="77777777" w:rsidTr="003D1B71">
        <w:trPr>
          <w:trHeight w:val="633"/>
        </w:trPr>
        <w:tc>
          <w:tcPr>
            <w:tcW w:w="720" w:type="dxa"/>
          </w:tcPr>
          <w:p w14:paraId="37AE627F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80584D1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pt-BR" w:eastAsia="pt-BR"/>
              </w:rPr>
              <mc:AlternateContent>
                <mc:Choice Requires="wpg">
                  <w:drawing>
                    <wp:inline distT="0" distB="0" distL="0" distR="0" wp14:anchorId="443D2769" wp14:editId="791DC494">
                      <wp:extent cx="338455" cy="346075"/>
                      <wp:effectExtent l="0" t="0" r="4445" b="0"/>
                      <wp:docPr id="24" name="Grupo 24" descr="Ícone de email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v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m 32" descr="Ícone de emai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45E21694" id="Grupo 24" o:spid="_x0000_s1026" alt="Ícone de email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2" o:spid="_x0000_s1028" type="#_x0000_t75" alt="Ícone de email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Ícone de email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6C5283B" w14:textId="77777777" w:rsidR="003D1B71" w:rsidRPr="00D25CC7" w:rsidRDefault="00D25CC7" w:rsidP="00D25CC7">
            <w:pPr>
              <w:pStyle w:val="Informaes"/>
              <w:rPr>
                <w:sz w:val="18"/>
                <w:szCs w:val="18"/>
                <w:lang w:val="pt-BR"/>
              </w:rPr>
            </w:pPr>
            <w:r w:rsidRPr="00D25CC7">
              <w:rPr>
                <w:sz w:val="18"/>
                <w:szCs w:val="18"/>
                <w:lang w:val="pt-BR"/>
              </w:rPr>
              <w:t>claudiomrbdev@gmail.com</w:t>
            </w:r>
          </w:p>
        </w:tc>
        <w:tc>
          <w:tcPr>
            <w:tcW w:w="423" w:type="dxa"/>
            <w:vMerge/>
          </w:tcPr>
          <w:p w14:paraId="14A54544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235EEF69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4AFC4D96" w14:textId="77777777" w:rsidTr="003D1B71">
        <w:trPr>
          <w:trHeight w:val="174"/>
        </w:trPr>
        <w:tc>
          <w:tcPr>
            <w:tcW w:w="720" w:type="dxa"/>
          </w:tcPr>
          <w:p w14:paraId="5E8A2A69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589D5E2" w14:textId="77777777" w:rsidR="003D1B71" w:rsidRPr="00291D02" w:rsidRDefault="003D1B71" w:rsidP="00B6466C">
            <w:pPr>
              <w:pStyle w:val="SemEspaamento"/>
              <w:rPr>
                <w:color w:val="666666"/>
                <w:lang w:val="pt-BR"/>
              </w:rPr>
            </w:pPr>
          </w:p>
        </w:tc>
        <w:tc>
          <w:tcPr>
            <w:tcW w:w="423" w:type="dxa"/>
            <w:vMerge/>
          </w:tcPr>
          <w:p w14:paraId="43DF33D7" w14:textId="77777777" w:rsidR="003D1B71" w:rsidRPr="00291D02" w:rsidRDefault="003D1B71" w:rsidP="00590471">
            <w:pPr>
              <w:pStyle w:val="Corpodetexto"/>
              <w:kinsoku w:val="0"/>
              <w:overflowPunct w:val="0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64D498F1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4EA2B2EA" w14:textId="77777777" w:rsidTr="003D1B71">
        <w:trPr>
          <w:trHeight w:val="633"/>
        </w:trPr>
        <w:tc>
          <w:tcPr>
            <w:tcW w:w="720" w:type="dxa"/>
          </w:tcPr>
          <w:p w14:paraId="4C394CE2" w14:textId="77777777" w:rsidR="003D1B71" w:rsidRPr="00291D02" w:rsidRDefault="003D1B71" w:rsidP="006D79A8">
            <w:pPr>
              <w:pStyle w:val="Informaes"/>
              <w:jc w:val="center"/>
              <w:rPr>
                <w:noProof/>
                <w:lang w:val="pt-BR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D474854" w14:textId="77777777" w:rsidR="003D1B71" w:rsidRPr="00291D02" w:rsidRDefault="003D1B71" w:rsidP="006D79A8">
            <w:pPr>
              <w:pStyle w:val="Informaes"/>
              <w:jc w:val="center"/>
              <w:rPr>
                <w:color w:val="666666"/>
                <w:lang w:val="pt-BR"/>
              </w:rPr>
            </w:pPr>
            <w:r w:rsidRPr="00291D02">
              <w:rPr>
                <w:noProof/>
                <w:lang w:val="pt-BR" w:eastAsia="pt-BR"/>
              </w:rPr>
              <mc:AlternateContent>
                <mc:Choice Requires="wpg">
                  <w:drawing>
                    <wp:inline distT="0" distB="0" distL="0" distR="0" wp14:anchorId="060B4F04" wp14:editId="7AE2F9A2">
                      <wp:extent cx="338455" cy="346075"/>
                      <wp:effectExtent l="0" t="0" r="4445" b="0"/>
                      <wp:docPr id="23" name="Grupo 23" descr="Ícone de sit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v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m 36" descr="Ícone de sit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group w14:anchorId="0DE08B3B" id="Grupo 23" o:spid="_x0000_s1026" alt="Ícone de site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">
                      <v:shape id="Forma Liv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m 36" o:spid="_x0000_s1028" type="#_x0000_t75" alt="Ícone de site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Ícone de sit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2AE8A45" w14:textId="77777777" w:rsidR="003D1B71" w:rsidRDefault="00CE53EF" w:rsidP="00380FD1">
            <w:pPr>
              <w:pStyle w:val="Informaes"/>
              <w:rPr>
                <w:color w:val="auto"/>
                <w:szCs w:val="20"/>
              </w:rPr>
            </w:pPr>
            <w:hyperlink r:id="rId19" w:history="1">
              <w:r w:rsidR="00D25CC7" w:rsidRPr="00D25CC7">
                <w:rPr>
                  <w:color w:val="0000FF"/>
                  <w:szCs w:val="20"/>
                  <w:u w:val="single"/>
                </w:rPr>
                <w:t>Claudio Marcio Raimundo Bastos | LinkedIn</w:t>
              </w:r>
            </w:hyperlink>
          </w:p>
          <w:p w14:paraId="3CFB450B" w14:textId="77777777" w:rsidR="00D25CC7" w:rsidRDefault="00D25CC7" w:rsidP="00380FD1">
            <w:pPr>
              <w:pStyle w:val="Informaes"/>
              <w:rPr>
                <w:color w:val="auto"/>
                <w:szCs w:val="20"/>
              </w:rPr>
            </w:pPr>
          </w:p>
          <w:p w14:paraId="0E9497E2" w14:textId="77777777" w:rsidR="00D25CC7" w:rsidRPr="00D25CC7" w:rsidRDefault="00CE53EF" w:rsidP="00380FD1">
            <w:pPr>
              <w:pStyle w:val="Informaes"/>
              <w:rPr>
                <w:szCs w:val="20"/>
                <w:lang w:val="pt-BR"/>
              </w:rPr>
            </w:pPr>
            <w:hyperlink r:id="rId20" w:history="1">
              <w:r w:rsidR="00D25CC7" w:rsidRPr="00D25CC7">
                <w:rPr>
                  <w:color w:val="0000FF"/>
                  <w:sz w:val="22"/>
                  <w:szCs w:val="22"/>
                  <w:u w:val="single"/>
                </w:rPr>
                <w:t>ClaudioMRB (Claudio Marcio R. Bastos) (github.com)</w:t>
              </w:r>
            </w:hyperlink>
          </w:p>
        </w:tc>
        <w:tc>
          <w:tcPr>
            <w:tcW w:w="423" w:type="dxa"/>
            <w:vMerge/>
          </w:tcPr>
          <w:p w14:paraId="75936741" w14:textId="77777777" w:rsidR="003D1B71" w:rsidRPr="00291D02" w:rsidRDefault="003D1B71" w:rsidP="00A14C79">
            <w:pPr>
              <w:pStyle w:val="Informaes"/>
              <w:rPr>
                <w:rFonts w:ascii="Times New Roman" w:hAnsi="Times New Roman"/>
                <w:lang w:val="pt-BR"/>
              </w:rPr>
            </w:pPr>
          </w:p>
        </w:tc>
        <w:tc>
          <w:tcPr>
            <w:tcW w:w="6607" w:type="dxa"/>
            <w:vMerge/>
          </w:tcPr>
          <w:p w14:paraId="32ED249F" w14:textId="77777777" w:rsidR="003D1B71" w:rsidRPr="00291D02" w:rsidRDefault="003D1B71" w:rsidP="005801E5">
            <w:pPr>
              <w:pStyle w:val="Ttulo1"/>
              <w:rPr>
                <w:lang w:val="pt-BR"/>
              </w:rPr>
            </w:pPr>
          </w:p>
        </w:tc>
      </w:tr>
      <w:tr w:rsidR="003D1B71" w:rsidRPr="00291D02" w14:paraId="2823F203" w14:textId="77777777" w:rsidTr="003D1B71">
        <w:trPr>
          <w:trHeight w:val="2448"/>
        </w:trPr>
        <w:tc>
          <w:tcPr>
            <w:tcW w:w="720" w:type="dxa"/>
          </w:tcPr>
          <w:p w14:paraId="52B69BF7" w14:textId="77777777" w:rsidR="003D1B71" w:rsidRPr="00291D02" w:rsidRDefault="003D1B71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2942" w:type="dxa"/>
            <w:gridSpan w:val="2"/>
          </w:tcPr>
          <w:p w14:paraId="428A2E38" w14:textId="77777777" w:rsidR="003D1B71" w:rsidRDefault="003D1B71" w:rsidP="00222466">
            <w:pPr>
              <w:rPr>
                <w:color w:val="0072C7" w:themeColor="accent2"/>
                <w:lang w:val="pt-BR"/>
              </w:rPr>
            </w:pPr>
          </w:p>
          <w:p w14:paraId="4A1BEBDE" w14:textId="77777777" w:rsidR="00D25CC7" w:rsidRPr="00291D02" w:rsidRDefault="00D25CC7" w:rsidP="00222466">
            <w:pPr>
              <w:rPr>
                <w:color w:val="0072C7" w:themeColor="accent2"/>
                <w:lang w:val="pt-BR"/>
              </w:rPr>
            </w:pPr>
          </w:p>
        </w:tc>
        <w:tc>
          <w:tcPr>
            <w:tcW w:w="423" w:type="dxa"/>
          </w:tcPr>
          <w:p w14:paraId="2C346F1A" w14:textId="77777777" w:rsidR="003D1B71" w:rsidRPr="00291D02" w:rsidRDefault="003D1B71" w:rsidP="00222466">
            <w:pPr>
              <w:rPr>
                <w:lang w:val="pt-BR"/>
              </w:rPr>
            </w:pPr>
          </w:p>
        </w:tc>
        <w:tc>
          <w:tcPr>
            <w:tcW w:w="6607" w:type="dxa"/>
            <w:vMerge/>
          </w:tcPr>
          <w:p w14:paraId="72970EE9" w14:textId="77777777" w:rsidR="003D1B71" w:rsidRPr="00291D02" w:rsidRDefault="003D1B71" w:rsidP="00222466">
            <w:pPr>
              <w:rPr>
                <w:lang w:val="pt-BR"/>
              </w:rPr>
            </w:pPr>
          </w:p>
        </w:tc>
        <w:bookmarkStart w:id="0" w:name="_GoBack"/>
        <w:bookmarkEnd w:id="0"/>
      </w:tr>
    </w:tbl>
    <w:p w14:paraId="06083030" w14:textId="77777777" w:rsidR="007F5B63" w:rsidRDefault="007F5B63" w:rsidP="006D79A8">
      <w:pPr>
        <w:pStyle w:val="Corpodetexto"/>
        <w:rPr>
          <w:lang w:val="pt-BR"/>
        </w:rPr>
      </w:pPr>
    </w:p>
    <w:p w14:paraId="2B5748DF" w14:textId="743F3F48" w:rsidR="00E72D60" w:rsidRPr="00495AA3" w:rsidRDefault="00E778CE" w:rsidP="00E72D60">
      <w:pPr>
        <w:spacing w:before="192" w:after="192" w:line="240" w:lineRule="auto"/>
        <w:jc w:val="center"/>
        <w:rPr>
          <w:rFonts w:ascii="Helvetica" w:eastAsia="Times New Roman" w:hAnsi="Helvetica" w:cs="Helvetica"/>
          <w:color w:val="333333"/>
          <w:sz w:val="24"/>
          <w:szCs w:val="24"/>
          <w:lang w:eastAsia="pt-BR"/>
        </w:rPr>
      </w:pPr>
      <w:r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>13</w:t>
      </w:r>
      <w:r w:rsidR="00E72D60"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 xml:space="preserve"> de </w:t>
      </w:r>
      <w:r w:rsidR="00E90DC6"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>novembro</w:t>
      </w:r>
      <w:r w:rsidR="00E72D60"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 xml:space="preserve"> </w:t>
      </w:r>
      <w:r w:rsidR="00E72D60" w:rsidRPr="00495AA3"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>de</w:t>
      </w:r>
      <w:r w:rsidR="00E72D60"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 xml:space="preserve"> </w:t>
      </w:r>
      <w:r w:rsidR="001E083B"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>2022 -</w:t>
      </w:r>
      <w:r w:rsidR="00E72D60"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 xml:space="preserve"> Vitória /</w:t>
      </w:r>
      <w:r w:rsidR="00E72D60" w:rsidRPr="00495AA3">
        <w:rPr>
          <w:rFonts w:ascii="var(--monospace)" w:eastAsia="Times New Roman" w:hAnsi="var(--monospace)" w:cs="Courier New"/>
          <w:b/>
          <w:bCs/>
          <w:i/>
          <w:iCs/>
          <w:color w:val="333333"/>
          <w:bdr w:val="single" w:sz="6" w:space="0" w:color="E7EAED" w:frame="1"/>
          <w:shd w:val="clear" w:color="auto" w:fill="F3F4F4"/>
          <w:lang w:eastAsia="pt-BR"/>
        </w:rPr>
        <w:t>ES</w:t>
      </w:r>
    </w:p>
    <w:p w14:paraId="4E9369EE" w14:textId="77777777" w:rsidR="00D25CC7" w:rsidRDefault="00D25CC7" w:rsidP="006D79A8">
      <w:pPr>
        <w:pStyle w:val="Corpodetexto"/>
        <w:rPr>
          <w:lang w:val="pt-BR"/>
        </w:rPr>
      </w:pPr>
    </w:p>
    <w:p w14:paraId="08539DEA" w14:textId="77777777" w:rsidR="00D25CC7" w:rsidRDefault="00D25CC7" w:rsidP="006D79A8">
      <w:pPr>
        <w:pStyle w:val="Corpodetexto"/>
        <w:rPr>
          <w:lang w:val="pt-BR"/>
        </w:rPr>
      </w:pPr>
    </w:p>
    <w:p w14:paraId="0ADDD44E" w14:textId="77777777" w:rsidR="00D25CC7" w:rsidRDefault="00D25CC7" w:rsidP="006D79A8">
      <w:pPr>
        <w:pStyle w:val="Corpodetexto"/>
        <w:rPr>
          <w:lang w:val="pt-BR"/>
        </w:rPr>
      </w:pPr>
    </w:p>
    <w:p w14:paraId="7B2673F2" w14:textId="77777777" w:rsidR="00D25CC7" w:rsidRPr="00291D02" w:rsidRDefault="00D25CC7" w:rsidP="006D79A8">
      <w:pPr>
        <w:pStyle w:val="Corpodetexto"/>
        <w:rPr>
          <w:lang w:val="pt-BR"/>
        </w:rPr>
      </w:pPr>
    </w:p>
    <w:sectPr w:rsidR="00D25CC7" w:rsidRPr="00291D02" w:rsidSect="00291D02">
      <w:headerReference w:type="default" r:id="rId21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B3E66B" w14:textId="77777777" w:rsidR="00CE53EF" w:rsidRDefault="00CE53EF" w:rsidP="00590471">
      <w:r>
        <w:separator/>
      </w:r>
    </w:p>
  </w:endnote>
  <w:endnote w:type="continuationSeparator" w:id="0">
    <w:p w14:paraId="62220418" w14:textId="77777777" w:rsidR="00CE53EF" w:rsidRDefault="00CE53E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5C5A26" w14:textId="77777777" w:rsidR="00CE53EF" w:rsidRDefault="00CE53EF" w:rsidP="00590471">
      <w:r>
        <w:separator/>
      </w:r>
    </w:p>
  </w:footnote>
  <w:footnote w:type="continuationSeparator" w:id="0">
    <w:p w14:paraId="4547AB4D" w14:textId="77777777" w:rsidR="00CE53EF" w:rsidRDefault="00CE53E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99DF4" w14:textId="77777777" w:rsidR="00590471" w:rsidRPr="00622358" w:rsidRDefault="00310F17" w:rsidP="00060042">
    <w:pPr>
      <w:pStyle w:val="Corpodetexto"/>
      <w:rPr>
        <w:lang w:val="pt-BR"/>
      </w:rPr>
    </w:pPr>
    <w:r w:rsidRPr="00622358">
      <w:rPr>
        <w:noProof/>
        <w:lang w:val="pt-BR" w:eastAsia="pt-BR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EDDDC79" wp14:editId="305FFF66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v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v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tâ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v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v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v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v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v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v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group w14:anchorId="5C0FFA13" id="Grupo 26" o:spid="_x0000_s1026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v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tâ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v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v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622358">
      <w:rPr>
        <w:noProof/>
        <w:lang w:val="pt-BR" w:bidi="pt-B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54E1C2C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9327532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2CE00CBC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0E5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4E10F8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221CE4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BE2E94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D46526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2C0C8E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argrafoda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C22482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4FDA36B6"/>
    <w:multiLevelType w:val="multilevel"/>
    <w:tmpl w:val="4E767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123BD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CA7735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5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CC7"/>
    <w:rsid w:val="000332CF"/>
    <w:rsid w:val="000372FE"/>
    <w:rsid w:val="00043A15"/>
    <w:rsid w:val="00051D26"/>
    <w:rsid w:val="00060042"/>
    <w:rsid w:val="000709CC"/>
    <w:rsid w:val="0008685D"/>
    <w:rsid w:val="00090860"/>
    <w:rsid w:val="000C7482"/>
    <w:rsid w:val="00104E85"/>
    <w:rsid w:val="00112FD7"/>
    <w:rsid w:val="00117C9F"/>
    <w:rsid w:val="00150ABD"/>
    <w:rsid w:val="001946FC"/>
    <w:rsid w:val="001A004D"/>
    <w:rsid w:val="001E083B"/>
    <w:rsid w:val="00222466"/>
    <w:rsid w:val="00246E85"/>
    <w:rsid w:val="00247254"/>
    <w:rsid w:val="0024753C"/>
    <w:rsid w:val="00250B48"/>
    <w:rsid w:val="002666E7"/>
    <w:rsid w:val="00273E9D"/>
    <w:rsid w:val="00276026"/>
    <w:rsid w:val="00291D02"/>
    <w:rsid w:val="002B4238"/>
    <w:rsid w:val="002B4549"/>
    <w:rsid w:val="002E4401"/>
    <w:rsid w:val="00310F17"/>
    <w:rsid w:val="00322A46"/>
    <w:rsid w:val="003326CB"/>
    <w:rsid w:val="00353B60"/>
    <w:rsid w:val="00376291"/>
    <w:rsid w:val="00377F0C"/>
    <w:rsid w:val="00380FD1"/>
    <w:rsid w:val="00383D02"/>
    <w:rsid w:val="00385DE7"/>
    <w:rsid w:val="003D1B71"/>
    <w:rsid w:val="003F7877"/>
    <w:rsid w:val="00443D30"/>
    <w:rsid w:val="004E158A"/>
    <w:rsid w:val="004E3CEC"/>
    <w:rsid w:val="00550489"/>
    <w:rsid w:val="00565C77"/>
    <w:rsid w:val="0056708E"/>
    <w:rsid w:val="005801E5"/>
    <w:rsid w:val="00590471"/>
    <w:rsid w:val="005B3746"/>
    <w:rsid w:val="005D01FA"/>
    <w:rsid w:val="006138C2"/>
    <w:rsid w:val="00622358"/>
    <w:rsid w:val="0063587A"/>
    <w:rsid w:val="006426FE"/>
    <w:rsid w:val="00653E17"/>
    <w:rsid w:val="006A08E8"/>
    <w:rsid w:val="006D79A8"/>
    <w:rsid w:val="00717DB1"/>
    <w:rsid w:val="0072353B"/>
    <w:rsid w:val="00723B9B"/>
    <w:rsid w:val="007575B6"/>
    <w:rsid w:val="00776F4F"/>
    <w:rsid w:val="007806EA"/>
    <w:rsid w:val="007B3C81"/>
    <w:rsid w:val="007D67CA"/>
    <w:rsid w:val="007E668F"/>
    <w:rsid w:val="007F5B63"/>
    <w:rsid w:val="00803A0A"/>
    <w:rsid w:val="00846CB9"/>
    <w:rsid w:val="008566AA"/>
    <w:rsid w:val="008A1E6E"/>
    <w:rsid w:val="008A2126"/>
    <w:rsid w:val="008C024F"/>
    <w:rsid w:val="008C2CFC"/>
    <w:rsid w:val="008C7237"/>
    <w:rsid w:val="00912DC8"/>
    <w:rsid w:val="00913584"/>
    <w:rsid w:val="00927375"/>
    <w:rsid w:val="009475DC"/>
    <w:rsid w:val="00967B93"/>
    <w:rsid w:val="009A21CA"/>
    <w:rsid w:val="009B5592"/>
    <w:rsid w:val="009C45BB"/>
    <w:rsid w:val="009D090F"/>
    <w:rsid w:val="00A264D0"/>
    <w:rsid w:val="00A31464"/>
    <w:rsid w:val="00A31B16"/>
    <w:rsid w:val="00A33613"/>
    <w:rsid w:val="00A422FB"/>
    <w:rsid w:val="00A47A8D"/>
    <w:rsid w:val="00AC6C7E"/>
    <w:rsid w:val="00AD4B65"/>
    <w:rsid w:val="00AF3F39"/>
    <w:rsid w:val="00B05C23"/>
    <w:rsid w:val="00B4158A"/>
    <w:rsid w:val="00B6055D"/>
    <w:rsid w:val="00B6466C"/>
    <w:rsid w:val="00B83C23"/>
    <w:rsid w:val="00BB1B5D"/>
    <w:rsid w:val="00BB4B14"/>
    <w:rsid w:val="00BC22C7"/>
    <w:rsid w:val="00BD195A"/>
    <w:rsid w:val="00C07240"/>
    <w:rsid w:val="00C14078"/>
    <w:rsid w:val="00CA4E84"/>
    <w:rsid w:val="00CE1E3D"/>
    <w:rsid w:val="00CE53EF"/>
    <w:rsid w:val="00D053FA"/>
    <w:rsid w:val="00D1485F"/>
    <w:rsid w:val="00D25CC7"/>
    <w:rsid w:val="00D370DA"/>
    <w:rsid w:val="00D41250"/>
    <w:rsid w:val="00D561E1"/>
    <w:rsid w:val="00D92072"/>
    <w:rsid w:val="00DC1DF1"/>
    <w:rsid w:val="00DC3F0A"/>
    <w:rsid w:val="00DC56B7"/>
    <w:rsid w:val="00E26AED"/>
    <w:rsid w:val="00E72D60"/>
    <w:rsid w:val="00E73AB8"/>
    <w:rsid w:val="00E778CE"/>
    <w:rsid w:val="00E90A60"/>
    <w:rsid w:val="00E90DC6"/>
    <w:rsid w:val="00ED47F7"/>
    <w:rsid w:val="00EE7E09"/>
    <w:rsid w:val="00F0223C"/>
    <w:rsid w:val="00F3235D"/>
    <w:rsid w:val="00F32393"/>
    <w:rsid w:val="00F34441"/>
    <w:rsid w:val="00F878BD"/>
    <w:rsid w:val="00FD5ED1"/>
    <w:rsid w:val="00FE7401"/>
    <w:rsid w:val="00FF7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D1B73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pt-PT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291D02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622358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har"/>
    <w:uiPriority w:val="9"/>
    <w:rsid w:val="00622358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22358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22358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22358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2358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2358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2358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2358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semiHidden/>
    <w:qFormat/>
    <w:rsid w:val="00622358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622358"/>
    <w:rPr>
      <w:rFonts w:ascii="Calibri" w:hAnsi="Calibri" w:cs="Calibri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622358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grafodaLista">
    <w:name w:val="List Paragraph"/>
    <w:basedOn w:val="Corpodetexto"/>
    <w:uiPriority w:val="1"/>
    <w:semiHidden/>
    <w:qFormat/>
    <w:rsid w:val="00622358"/>
    <w:pPr>
      <w:numPr>
        <w:numId w:val="2"/>
      </w:numPr>
      <w:spacing w:after="120"/>
    </w:pPr>
    <w:rPr>
      <w:szCs w:val="24"/>
    </w:rPr>
  </w:style>
  <w:style w:type="paragraph" w:customStyle="1" w:styleId="Pargrafodetabela">
    <w:name w:val="Parágrafo de tabela"/>
    <w:basedOn w:val="Normal"/>
    <w:uiPriority w:val="1"/>
    <w:semiHidden/>
    <w:rsid w:val="00622358"/>
    <w:rPr>
      <w:rFonts w:ascii="Times New Roman" w:hAnsi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22358"/>
    <w:rPr>
      <w:rFonts w:ascii="Calibri" w:hAnsi="Calibri" w:cs="Calibri"/>
    </w:rPr>
  </w:style>
  <w:style w:type="paragraph" w:styleId="Rodap">
    <w:name w:val="footer"/>
    <w:basedOn w:val="Normal"/>
    <w:link w:val="RodapChar"/>
    <w:uiPriority w:val="99"/>
    <w:semiHidden/>
    <w:rsid w:val="00622358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622358"/>
    <w:rPr>
      <w:rFonts w:ascii="Calibri" w:hAnsi="Calibri" w:cs="Calibri"/>
    </w:rPr>
  </w:style>
  <w:style w:type="table" w:styleId="Tabelacomgrade">
    <w:name w:val="Table Grid"/>
    <w:basedOn w:val="Tabelanormal"/>
    <w:uiPriority w:val="39"/>
    <w:rsid w:val="00622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Corpodetexto"/>
    <w:next w:val="Normal"/>
    <w:link w:val="TtuloChar"/>
    <w:uiPriority w:val="10"/>
    <w:qFormat/>
    <w:rsid w:val="00622358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har">
    <w:name w:val="Título Char"/>
    <w:basedOn w:val="Fontepargpadro"/>
    <w:link w:val="Ttulo"/>
    <w:uiPriority w:val="10"/>
    <w:rsid w:val="00622358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es">
    <w:name w:val="Informações"/>
    <w:basedOn w:val="Corpodetexto"/>
    <w:uiPriority w:val="1"/>
    <w:qFormat/>
    <w:rsid w:val="00622358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as">
    <w:name w:val="Datas"/>
    <w:basedOn w:val="Corpodetexto"/>
    <w:qFormat/>
    <w:rsid w:val="00622358"/>
    <w:pPr>
      <w:kinsoku w:val="0"/>
      <w:overflowPunct w:val="0"/>
    </w:pPr>
    <w:rPr>
      <w:b/>
      <w:color w:val="000000" w:themeColor="text1"/>
      <w:sz w:val="18"/>
    </w:rPr>
  </w:style>
  <w:style w:type="character" w:styleId="Forte">
    <w:name w:val="Strong"/>
    <w:basedOn w:val="Fontepargpadro"/>
    <w:uiPriority w:val="22"/>
    <w:semiHidden/>
    <w:qFormat/>
    <w:rsid w:val="00622358"/>
    <w:rPr>
      <w:rFonts w:ascii="Calibri" w:hAnsi="Calibri" w:cs="Calibri"/>
      <w:b/>
      <w:bCs/>
      <w:color w:val="666666" w:themeColor="accent4"/>
    </w:rPr>
  </w:style>
  <w:style w:type="character" w:styleId="TextodoEspaoReservado">
    <w:name w:val="Placeholder Text"/>
    <w:basedOn w:val="Fontepargpadro"/>
    <w:uiPriority w:val="99"/>
    <w:semiHidden/>
    <w:rsid w:val="00622358"/>
    <w:rPr>
      <w:rFonts w:ascii="Calibri" w:hAnsi="Calibri" w:cs="Calibri"/>
      <w:color w:val="808080"/>
    </w:rPr>
  </w:style>
  <w:style w:type="paragraph" w:styleId="Data">
    <w:name w:val="Date"/>
    <w:basedOn w:val="Normal"/>
    <w:next w:val="Normal"/>
    <w:link w:val="DataChar"/>
    <w:uiPriority w:val="99"/>
    <w:rsid w:val="00622358"/>
    <w:pPr>
      <w:spacing w:line="480" w:lineRule="auto"/>
    </w:pPr>
  </w:style>
  <w:style w:type="character" w:customStyle="1" w:styleId="DataChar">
    <w:name w:val="Data Char"/>
    <w:basedOn w:val="Fontepargpadro"/>
    <w:link w:val="Data"/>
    <w:uiPriority w:val="99"/>
    <w:rsid w:val="00622358"/>
    <w:rPr>
      <w:rFonts w:ascii="Calibri" w:hAnsi="Calibri" w:cs="Calibri"/>
    </w:rPr>
  </w:style>
  <w:style w:type="paragraph" w:styleId="SemEspaamento">
    <w:name w:val="No Spacing"/>
    <w:uiPriority w:val="1"/>
    <w:rsid w:val="00622358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har">
    <w:name w:val="Título 2 Char"/>
    <w:basedOn w:val="Fontepargpadro"/>
    <w:link w:val="Ttulo2"/>
    <w:uiPriority w:val="9"/>
    <w:rsid w:val="00622358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ncia">
    <w:name w:val="Experiência"/>
    <w:basedOn w:val="Normal"/>
    <w:qFormat/>
    <w:rsid w:val="00622358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Commarcadores">
    <w:name w:val="List Bullet"/>
    <w:basedOn w:val="Normal"/>
    <w:uiPriority w:val="99"/>
    <w:rsid w:val="00622358"/>
    <w:pPr>
      <w:numPr>
        <w:numId w:val="3"/>
      </w:numPr>
      <w:contextualSpacing/>
    </w:pPr>
  </w:style>
  <w:style w:type="paragraph" w:customStyle="1" w:styleId="Nomedaescola">
    <w:name w:val="Nome da escola"/>
    <w:basedOn w:val="Normal"/>
    <w:uiPriority w:val="1"/>
    <w:rsid w:val="00622358"/>
    <w:rPr>
      <w:b/>
    </w:rPr>
  </w:style>
  <w:style w:type="character" w:customStyle="1" w:styleId="Meno1">
    <w:name w:val="Menção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622358"/>
    <w:pPr>
      <w:numPr>
        <w:numId w:val="4"/>
      </w:numPr>
    </w:pPr>
  </w:style>
  <w:style w:type="numbering" w:styleId="1ai">
    <w:name w:val="Outline List 1"/>
    <w:basedOn w:val="Semlista"/>
    <w:uiPriority w:val="99"/>
    <w:semiHidden/>
    <w:unhideWhenUsed/>
    <w:rsid w:val="00622358"/>
    <w:pPr>
      <w:numPr>
        <w:numId w:val="5"/>
      </w:numPr>
    </w:pPr>
  </w:style>
  <w:style w:type="character" w:styleId="CdigoHTML">
    <w:name w:val="HTML Code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622358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622358"/>
    <w:rPr>
      <w:rFonts w:ascii="Calibri" w:hAnsi="Calibri" w:cs="Calibri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622358"/>
    <w:rPr>
      <w:rFonts w:ascii="Calibri" w:hAnsi="Calibri" w:cs="Calibri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622358"/>
    <w:rPr>
      <w:rFonts w:ascii="Consolas" w:hAnsi="Consolas" w:cs="Calibri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622358"/>
    <w:rPr>
      <w:rFonts w:ascii="Calibri" w:hAnsi="Calibri" w:cs="Calibri"/>
    </w:rPr>
  </w:style>
  <w:style w:type="character" w:styleId="TecladoHTML">
    <w:name w:val="HTML Keyboard"/>
    <w:basedOn w:val="Fontepargpadro"/>
    <w:uiPriority w:val="99"/>
    <w:semiHidden/>
    <w:unhideWhenUsed/>
    <w:rsid w:val="00622358"/>
    <w:rPr>
      <w:rFonts w:ascii="Consolas" w:hAnsi="Consolas" w:cs="Calibri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622358"/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semiHidden/>
    <w:unhideWhenUsed/>
    <w:rsid w:val="00622358"/>
    <w:pPr>
      <w:spacing w:after="100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62235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622358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622358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622358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622358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622358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622358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622358"/>
    <w:pPr>
      <w:spacing w:after="100"/>
      <w:ind w:left="1760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622358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nciaSutil">
    <w:name w:val="Subtle Reference"/>
    <w:basedOn w:val="Fontepargpadro"/>
    <w:uiPriority w:val="31"/>
    <w:semiHidden/>
    <w:rsid w:val="00622358"/>
    <w:rPr>
      <w:rFonts w:ascii="Calibri" w:hAnsi="Calibri" w:cs="Calibri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62235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622358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622358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622358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622358"/>
  </w:style>
  <w:style w:type="character" w:styleId="TtulodoLivro">
    <w:name w:val="Book Title"/>
    <w:basedOn w:val="Fontepargpadro"/>
    <w:uiPriority w:val="33"/>
    <w:semiHidden/>
    <w:rsid w:val="00622358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ontepargpadro"/>
    <w:uiPriority w:val="99"/>
    <w:semiHidden/>
    <w:unhideWhenUsed/>
    <w:rsid w:val="00622358"/>
    <w:rPr>
      <w:rFonts w:ascii="Calibri" w:hAnsi="Calibri" w:cs="Calibri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62235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622358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22358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22358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22358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22358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22358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unhideWhenUsed/>
    <w:rsid w:val="00622358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622358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622358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622358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622358"/>
    <w:pPr>
      <w:spacing w:after="120"/>
      <w:ind w:left="1800"/>
      <w:contextualSpacing/>
    </w:pPr>
  </w:style>
  <w:style w:type="paragraph" w:styleId="Numerada">
    <w:name w:val="List Number"/>
    <w:basedOn w:val="Normal"/>
    <w:uiPriority w:val="99"/>
    <w:semiHidden/>
    <w:unhideWhenUsed/>
    <w:rsid w:val="00622358"/>
    <w:pPr>
      <w:numPr>
        <w:numId w:val="6"/>
      </w:numPr>
      <w:contextualSpacing/>
    </w:pPr>
  </w:style>
  <w:style w:type="paragraph" w:styleId="Numerada2">
    <w:name w:val="List Number 2"/>
    <w:basedOn w:val="Normal"/>
    <w:uiPriority w:val="99"/>
    <w:semiHidden/>
    <w:unhideWhenUsed/>
    <w:rsid w:val="00622358"/>
    <w:pPr>
      <w:numPr>
        <w:numId w:val="7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622358"/>
    <w:pPr>
      <w:numPr>
        <w:numId w:val="8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622358"/>
    <w:pPr>
      <w:numPr>
        <w:numId w:val="9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622358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semiHidden/>
    <w:unhideWhenUsed/>
    <w:rsid w:val="00622358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622358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622358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622358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rsid w:val="00622358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622358"/>
    <w:rPr>
      <w:rFonts w:ascii="Calibri" w:hAnsi="Calibri" w:cs="Calibri"/>
      <w:color w:val="5A5A5A" w:themeColor="text1" w:themeTint="A5"/>
      <w:spacing w:val="15"/>
    </w:rPr>
  </w:style>
  <w:style w:type="table" w:styleId="Tabelaclssica1">
    <w:name w:val="Table Classic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622358"/>
  </w:style>
  <w:style w:type="paragraph" w:styleId="Textodemacro">
    <w:name w:val="macro"/>
    <w:link w:val="TextodemacroChar"/>
    <w:uiPriority w:val="99"/>
    <w:semiHidden/>
    <w:unhideWhenUsed/>
    <w:rsid w:val="00622358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622358"/>
    <w:rPr>
      <w:rFonts w:ascii="Consolas" w:hAnsi="Consolas" w:cs="Calibri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622358"/>
    <w:rPr>
      <w:rFonts w:ascii="Corbel" w:eastAsiaTheme="majorEastAsia" w:hAnsi="Corbel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62235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622358"/>
    <w:pPr>
      <w:ind w:left="220" w:hanging="220"/>
    </w:pPr>
  </w:style>
  <w:style w:type="paragraph" w:styleId="Ttulodendicedeautoridades">
    <w:name w:val="toa heading"/>
    <w:basedOn w:val="Normal"/>
    <w:next w:val="Normal"/>
    <w:uiPriority w:val="99"/>
    <w:semiHidden/>
    <w:unhideWhenUsed/>
    <w:rsid w:val="00622358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62235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622358"/>
    <w:rPr>
      <w:rFonts w:ascii="Calibri" w:hAnsi="Calibri" w:cs="Calibri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622358"/>
    <w:rPr>
      <w:rFonts w:ascii="Calibri" w:hAnsi="Calibri" w:cs="Calibri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622358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622358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2235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2235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22358"/>
    <w:rPr>
      <w:rFonts w:ascii="Calibri" w:hAnsi="Calibri" w:cs="Calibri"/>
      <w:b/>
      <w:bCs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622358"/>
    <w:rPr>
      <w:rFonts w:ascii="Calibri" w:hAnsi="Calibri" w:cs="Calibri"/>
      <w:sz w:val="16"/>
      <w:szCs w:val="1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622358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622358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622358"/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622358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22358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22358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2358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2358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2358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2358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goseo">
    <w:name w:val="Outline List 3"/>
    <w:basedOn w:val="Semlista"/>
    <w:uiPriority w:val="99"/>
    <w:semiHidden/>
    <w:unhideWhenUsed/>
    <w:rsid w:val="00622358"/>
    <w:pPr>
      <w:numPr>
        <w:numId w:val="15"/>
      </w:numPr>
    </w:pPr>
  </w:style>
  <w:style w:type="table" w:styleId="TabelaSimples1">
    <w:name w:val="Plain Table 1"/>
    <w:basedOn w:val="Tabelanormal"/>
    <w:uiPriority w:val="41"/>
    <w:rsid w:val="0062235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62235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62235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62235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622358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622358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622358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622358"/>
    <w:rPr>
      <w:rFonts w:ascii="Calibri" w:hAnsi="Calibri" w:cs="Calibri"/>
      <w:i/>
      <w:iCs/>
      <w:color w:val="2C567A" w:themeColor="accent1"/>
    </w:rPr>
  </w:style>
  <w:style w:type="character" w:styleId="nfaseIntensa">
    <w:name w:val="Intense Emphasis"/>
    <w:basedOn w:val="Fontepargpadro"/>
    <w:uiPriority w:val="21"/>
    <w:semiHidden/>
    <w:rsid w:val="00622358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622358"/>
    <w:rPr>
      <w:rFonts w:ascii="Times New Roman" w:hAnsi="Times New Roman"/>
      <w:sz w:val="24"/>
      <w:szCs w:val="24"/>
    </w:rPr>
  </w:style>
  <w:style w:type="character" w:customStyle="1" w:styleId="Hiperlinkinteligente1">
    <w:name w:val="Hiperlink inteligente1"/>
    <w:basedOn w:val="Fontepargpadro"/>
    <w:uiPriority w:val="99"/>
    <w:semiHidden/>
    <w:unhideWhenUsed/>
    <w:rsid w:val="00622358"/>
    <w:rPr>
      <w:rFonts w:ascii="Calibri" w:hAnsi="Calibri" w:cs="Calibri"/>
      <w:u w:val="dotted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22358"/>
    <w:rPr>
      <w:rFonts w:ascii="Calibri" w:hAnsi="Calibri" w:cs="Calibri"/>
      <w:color w:val="605E5C"/>
      <w:shd w:val="clear" w:color="auto" w:fill="E1DFDD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622358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622358"/>
    <w:rPr>
      <w:rFonts w:ascii="Calibri" w:hAnsi="Calibri" w:cs="Calibr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622358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622358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622358"/>
    <w:rPr>
      <w:rFonts w:ascii="Calibri" w:hAnsi="Calibri" w:cs="Calibr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622358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622358"/>
    <w:rPr>
      <w:rFonts w:ascii="Calibri" w:hAnsi="Calibri" w:cs="Calibr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622358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622358"/>
    <w:rPr>
      <w:rFonts w:ascii="Calibri" w:hAnsi="Calibri" w:cs="Calibri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622358"/>
    <w:pPr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622358"/>
    <w:rPr>
      <w:rFonts w:ascii="Calibri" w:hAnsi="Calibri" w:cs="Calibri"/>
      <w:sz w:val="20"/>
      <w:szCs w:val="20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622358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622358"/>
    <w:rPr>
      <w:rFonts w:ascii="Calibri" w:hAnsi="Calibri" w:cs="Calibri"/>
    </w:rPr>
  </w:style>
  <w:style w:type="paragraph" w:styleId="Recuonormal">
    <w:name w:val="Normal Indent"/>
    <w:basedOn w:val="Normal"/>
    <w:uiPriority w:val="99"/>
    <w:semiHidden/>
    <w:unhideWhenUsed/>
    <w:rsid w:val="00622358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622358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622358"/>
    <w:rPr>
      <w:rFonts w:ascii="Calibri" w:hAnsi="Calibri" w:cs="Calibri"/>
    </w:rPr>
  </w:style>
  <w:style w:type="table" w:styleId="Tabelacontempornea">
    <w:name w:val="Table Contemporary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62235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622358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622358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6223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2">
    <w:name w:val="List Table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622358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3">
    <w:name w:val="List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622358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622358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622358"/>
    <w:rPr>
      <w:rFonts w:ascii="Calibri" w:hAnsi="Calibri" w:cs="Calibri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622358"/>
  </w:style>
  <w:style w:type="character" w:customStyle="1" w:styleId="SaudaoChar">
    <w:name w:val="Saudação Char"/>
    <w:basedOn w:val="Fontepargpadro"/>
    <w:link w:val="Saudao"/>
    <w:uiPriority w:val="99"/>
    <w:semiHidden/>
    <w:rsid w:val="00622358"/>
    <w:rPr>
      <w:rFonts w:ascii="Calibri" w:hAnsi="Calibri" w:cs="Calibri"/>
    </w:rPr>
  </w:style>
  <w:style w:type="table" w:styleId="Tabelaemcolunas1">
    <w:name w:val="Table Column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ssinatura">
    <w:name w:val="Signature"/>
    <w:basedOn w:val="Normal"/>
    <w:link w:val="AssinaturaChar"/>
    <w:uiPriority w:val="99"/>
    <w:semiHidden/>
    <w:unhideWhenUsed/>
    <w:rsid w:val="00622358"/>
    <w:pPr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622358"/>
    <w:rPr>
      <w:rFonts w:ascii="Calibri" w:hAnsi="Calibri" w:cs="Calibri"/>
    </w:rPr>
  </w:style>
  <w:style w:type="table" w:styleId="Tabelasimples10">
    <w:name w:val="Table Simp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622358"/>
    <w:pPr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622358"/>
    <w:pPr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622358"/>
    <w:pPr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622358"/>
    <w:pPr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622358"/>
    <w:pPr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622358"/>
    <w:pPr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622358"/>
    <w:pPr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622358"/>
    <w:pPr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622358"/>
    <w:pPr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622358"/>
    <w:rPr>
      <w:rFonts w:ascii="Corbel" w:eastAsiaTheme="majorEastAsia" w:hAnsi="Corbel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622358"/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622358"/>
    <w:rPr>
      <w:rFonts w:ascii="Consolas" w:hAnsi="Consolas" w:cs="Calibri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622358"/>
    <w:pPr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622358"/>
    <w:rPr>
      <w:rFonts w:ascii="Calibri" w:hAnsi="Calibri" w:cs="Calibri"/>
    </w:rPr>
  </w:style>
  <w:style w:type="table" w:styleId="Tabelacomgrade1">
    <w:name w:val="Table Grid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62235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622358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622358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3">
    <w:name w:val="Grid Table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622358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62235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62235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622358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622358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622358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622358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622358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622358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derodap">
    <w:name w:val="footnote reference"/>
    <w:basedOn w:val="Fontepargpadro"/>
    <w:uiPriority w:val="99"/>
    <w:semiHidden/>
    <w:unhideWhenUsed/>
    <w:rsid w:val="00622358"/>
    <w:rPr>
      <w:rFonts w:ascii="Calibri" w:hAnsi="Calibri" w:cs="Calibr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235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2358"/>
    <w:rPr>
      <w:rFonts w:ascii="Calibri" w:hAnsi="Calibri" w:cs="Calibri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table" w:styleId="Tabelacomefeitos3D1">
    <w:name w:val="Table 3D effects 1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622358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622358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Fontepargpadro"/>
    <w:uiPriority w:val="99"/>
    <w:unhideWhenUsed/>
    <w:rsid w:val="00622358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ontepargpadro"/>
    <w:uiPriority w:val="99"/>
    <w:semiHidden/>
    <w:unhideWhenUsed/>
    <w:rsid w:val="00622358"/>
    <w:rPr>
      <w:rFonts w:ascii="Calibri" w:hAnsi="Calibri" w:cs="Calibri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622358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md-end-block">
    <w:name w:val="md-end-block"/>
    <w:basedOn w:val="Normal"/>
    <w:rsid w:val="00FD5ED1"/>
    <w:pPr>
      <w:widowControl/>
      <w:autoSpaceDE/>
      <w:autoSpaceDN/>
      <w:adjustRightInd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md-plain">
    <w:name w:val="md-plain"/>
    <w:basedOn w:val="Fontepargpadro"/>
    <w:rsid w:val="00FD5E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90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github.com/ClaudioMRB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hyperlink" Target="http://www.devsuperior.com.br" TargetMode="External"/><Relationship Id="rId19" Type="http://schemas.openxmlformats.org/officeDocument/2006/relationships/hyperlink" Target="https://www.linkedin.com/in/claudio-marcio-raimundo-bastos-34b7b7b4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aud\AppData\Roaming\Microsoft\Templates\Curr&#237;culo%20com%20esferas%20azui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5D81D3C8ACF415DBF9FA22A8CB1457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2050FDC-DCA6-4BBB-AAB2-062506AB14F9}"/>
      </w:docPartPr>
      <w:docPartBody>
        <w:p w:rsidR="009B43D8" w:rsidRDefault="00DF0AF9">
          <w:pPr>
            <w:pStyle w:val="55D81D3C8ACF415DBF9FA22A8CB14574"/>
          </w:pPr>
          <w:r w:rsidRPr="00550489">
            <w:rPr>
              <w:rFonts w:asciiTheme="majorHAnsi" w:hAnsiTheme="majorHAnsi" w:cs="Calibri"/>
              <w:lang w:bidi="pt-BR"/>
            </w:rPr>
            <w:t>Experiência</w:t>
          </w:r>
        </w:p>
      </w:docPartBody>
    </w:docPart>
    <w:docPart>
      <w:docPartPr>
        <w:name w:val="29D3D00C649846FD81ED57C6E40F191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F67A5DF-D0BF-4A2E-BE3D-D3A2CDD91A00}"/>
      </w:docPartPr>
      <w:docPartBody>
        <w:p w:rsidR="009B43D8" w:rsidRDefault="00FE0109" w:rsidP="00FE0109">
          <w:pPr>
            <w:pStyle w:val="29D3D00C649846FD81ED57C6E40F1915"/>
          </w:pPr>
          <w:r w:rsidRPr="00550489">
            <w:rPr>
              <w:rFonts w:asciiTheme="majorHAnsi" w:hAnsiTheme="majorHAnsi" w:cs="Calibri"/>
              <w:lang w:bidi="pt-BR"/>
            </w:rPr>
            <w:t>Escolaridade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109"/>
    <w:rsid w:val="00030BC3"/>
    <w:rsid w:val="002C7188"/>
    <w:rsid w:val="00637684"/>
    <w:rsid w:val="00885648"/>
    <w:rsid w:val="009B43D8"/>
    <w:rsid w:val="009B74FF"/>
    <w:rsid w:val="00A04A18"/>
    <w:rsid w:val="00B16F1A"/>
    <w:rsid w:val="00DF0AF9"/>
    <w:rsid w:val="00EA0CBA"/>
    <w:rsid w:val="00F51B10"/>
    <w:rsid w:val="00FE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5D81D3C8ACF415DBF9FA22A8CB14574">
    <w:name w:val="55D81D3C8ACF415DBF9FA22A8CB14574"/>
  </w:style>
  <w:style w:type="character" w:styleId="TextodoEspaoReservado">
    <w:name w:val="Placeholder Text"/>
    <w:basedOn w:val="Fontepargpadro"/>
    <w:uiPriority w:val="99"/>
    <w:semiHidden/>
    <w:rPr>
      <w:rFonts w:ascii="Calibri" w:hAnsi="Calibri" w:cs="Calibri"/>
      <w:color w:val="808080"/>
    </w:rPr>
  </w:style>
  <w:style w:type="paragraph" w:customStyle="1" w:styleId="29D3D00C649846FD81ED57C6E40F1915">
    <w:name w:val="29D3D00C649846FD81ED57C6E40F1915"/>
    <w:rsid w:val="00FE01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Currículo com esferas azuis</Template>
  <TotalTime>0</TotalTime>
  <Pages>3</Pages>
  <Words>681</Words>
  <Characters>3682</Characters>
  <Application>Microsoft Office Word</Application>
  <DocSecurity>0</DocSecurity>
  <Lines>30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2022-08-07T20:46:00Z</dcterms:created>
  <dcterms:modified xsi:type="dcterms:W3CDTF">2022-11-13T17:56:00Z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